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2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34"/>
        <w:gridCol w:w="644"/>
        <w:gridCol w:w="2366"/>
        <w:gridCol w:w="430"/>
        <w:gridCol w:w="6754"/>
      </w:tblGrid>
      <w:tr w:rsidR="00905C7E" w14:paraId="7ACA84D3" w14:textId="77777777" w:rsidTr="00060E83">
        <w:trPr>
          <w:trHeight w:val="1146"/>
        </w:trPr>
        <w:tc>
          <w:tcPr>
            <w:tcW w:w="3744" w:type="dxa"/>
            <w:gridSpan w:val="3"/>
            <w:vMerge w:val="restart"/>
            <w:tcBorders>
              <w:bottom w:val="nil"/>
            </w:tcBorders>
          </w:tcPr>
          <w:p w14:paraId="3B3F09C0" w14:textId="77777777" w:rsidR="00905C7E" w:rsidRDefault="00905C7E" w:rsidP="00C95E37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25C285ED" wp14:editId="46E073B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635</wp:posOffset>
                      </wp:positionV>
                      <wp:extent cx="1810385" cy="1810385"/>
                      <wp:effectExtent l="0" t="0" r="0" b="0"/>
                      <wp:wrapTight wrapText="bothSides">
                        <wp:wrapPolygon edited="0">
                          <wp:start x="8410" y="0"/>
                          <wp:lineTo x="6819" y="227"/>
                          <wp:lineTo x="2046" y="2955"/>
                          <wp:lineTo x="1364" y="4773"/>
                          <wp:lineTo x="0" y="7273"/>
                          <wp:lineTo x="0" y="12955"/>
                          <wp:lineTo x="227" y="14546"/>
                          <wp:lineTo x="2500" y="18638"/>
                          <wp:lineTo x="7046" y="21365"/>
                          <wp:lineTo x="7955" y="21365"/>
                          <wp:lineTo x="13410" y="21365"/>
                          <wp:lineTo x="14092" y="21365"/>
                          <wp:lineTo x="19092" y="18638"/>
                          <wp:lineTo x="21138" y="14546"/>
                          <wp:lineTo x="21365" y="13183"/>
                          <wp:lineTo x="21365" y="7273"/>
                          <wp:lineTo x="20001" y="4773"/>
                          <wp:lineTo x="19320" y="2955"/>
                          <wp:lineTo x="14546" y="227"/>
                          <wp:lineTo x="12955" y="0"/>
                          <wp:lineTo x="8410" y="0"/>
                        </wp:wrapPolygon>
                      </wp:wrapTight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6395CC" w14:textId="77777777" w:rsidR="00905C7E" w:rsidRDefault="00905C7E" w:rsidP="00905C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C285ED" id="Oval 3" o:spid="_x0000_s1026" style="position:absolute;left:0;text-align:left;margin-left:-5.75pt;margin-top:.05pt;width:142.55pt;height:142.5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dpbmRvd3Mg&#10;UGhvdG8gRWRpdG9yIDEwLjAuMTAwMTEuMTYzODQAV2luZG93cyBQaG90byBFZGl0b3IgMTAuMC4x&#10;MDAxMS4xNjM4NAAyMDIxOjEyOjI5IDE0OjQ0OjM0AAAGkAMAAgAAABQAABEckAQAAgAAABQAABEw&#10;kpEAAgAAAAMxNQAAkpIAAgAAAAMxNQAAoAEAAwAAAAEAAQAA6hwABwAACAwAAAkQ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Dw/eHBhY2tldCBlbmQ9J3cnPz7/2wBDAAMCAgMCAgMDAwMEAwMEBQgFBQQEBQoHBwYIDAoM&#10;DAsKCwsNDhIQDQ4RDgsLEBYQERMUFRUVDA8XGBYUGBIUFRT/2wBDAQMEBAUEBQkFBQkUDQsNFBQU&#10;FBQUFBQUFBQUFBQUFBQUFBQUFBQUFBQUFBQUFBQUFBQUFBQUFBQUFBQUFBQUFBT/wAARCAQnBC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0F6395CC" w14:textId="77777777" w:rsidR="00905C7E" w:rsidRDefault="00905C7E" w:rsidP="00905C7E">
                            <w:pPr>
                              <w:jc w:val="center"/>
                            </w:pPr>
                          </w:p>
                        </w:txbxContent>
                      </v:textbox>
                      <w10:wrap type="tight"/>
                    </v:oval>
                  </w:pict>
                </mc:Fallback>
              </mc:AlternateContent>
            </w:r>
          </w:p>
        </w:tc>
        <w:tc>
          <w:tcPr>
            <w:tcW w:w="430" w:type="dxa"/>
            <w:vMerge w:val="restart"/>
            <w:tcBorders>
              <w:bottom w:val="nil"/>
            </w:tcBorders>
          </w:tcPr>
          <w:p w14:paraId="7C65CFC1" w14:textId="77777777" w:rsidR="00905C7E" w:rsidRPr="0056708E" w:rsidRDefault="00905C7E" w:rsidP="00C95E37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754" w:type="dxa"/>
            <w:tcBorders>
              <w:bottom w:val="nil"/>
            </w:tcBorders>
          </w:tcPr>
          <w:p w14:paraId="0DEDE7AF" w14:textId="234A79BE" w:rsidR="00C95E37" w:rsidRDefault="00C95E37" w:rsidP="00C95E37">
            <w:pPr>
              <w:pStyle w:val="Title"/>
              <w:spacing w:before="0" w:after="0"/>
            </w:pPr>
            <w:r>
              <w:t>Anca Alexia Nistor</w:t>
            </w:r>
          </w:p>
          <w:p w14:paraId="68E02A7A" w14:textId="4E19C5F9" w:rsidR="00C95E37" w:rsidRPr="00C95E37" w:rsidRDefault="00C95E37" w:rsidP="00C95E37">
            <w:pPr>
              <w:pStyle w:val="Title"/>
              <w:spacing w:before="0" w:after="0"/>
              <w:rPr>
                <w:sz w:val="28"/>
                <w:szCs w:val="28"/>
              </w:rPr>
            </w:pPr>
            <w:r w:rsidRPr="00C95E37">
              <w:rPr>
                <w:sz w:val="28"/>
                <w:szCs w:val="28"/>
              </w:rPr>
              <w:t>Student in Computer Science</w:t>
            </w:r>
          </w:p>
        </w:tc>
      </w:tr>
      <w:tr w:rsidR="00905C7E" w14:paraId="2E4096F2" w14:textId="77777777" w:rsidTr="00060E83">
        <w:trPr>
          <w:trHeight w:val="861"/>
        </w:trPr>
        <w:tc>
          <w:tcPr>
            <w:tcW w:w="3744" w:type="dxa"/>
            <w:gridSpan w:val="3"/>
            <w:vMerge/>
            <w:tcBorders>
              <w:bottom w:val="nil"/>
            </w:tcBorders>
          </w:tcPr>
          <w:p w14:paraId="4656922E" w14:textId="77777777" w:rsidR="00905C7E" w:rsidRDefault="00905C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  <w:vMerge/>
            <w:tcBorders>
              <w:bottom w:val="nil"/>
            </w:tcBorders>
          </w:tcPr>
          <w:p w14:paraId="0232CE8C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C8DEC0F274DB4566AC555A3BFB313FFB"/>
              </w:placeholder>
              <w:temporary/>
              <w:showingPlcHdr/>
              <w15:appearance w15:val="hidden"/>
            </w:sdtPr>
            <w:sdtContent>
              <w:p w14:paraId="657068B8" w14:textId="0F390189" w:rsidR="00905C7E" w:rsidRPr="00060E83" w:rsidRDefault="00060E83" w:rsidP="00AC6C7E">
                <w:pPr>
                  <w:pStyle w:val="Heading2"/>
                  <w:rPr>
                    <w:rFonts w:ascii="Calibri" w:hAnsi="Calibri" w:cs="Calibri"/>
                    <w:b w:val="0"/>
                    <w:bCs w:val="0"/>
                    <w:color w:val="0072C7"/>
                    <w:sz w:val="22"/>
                    <w:szCs w:val="22"/>
                    <w:u w:val="none"/>
                  </w:rPr>
                </w:pPr>
                <w:r w:rsidRPr="00AC6C7E">
                  <w:t>Education</w:t>
                </w:r>
              </w:p>
            </w:sdtContent>
          </w:sdt>
          <w:p w14:paraId="300B7F2C" w14:textId="441A7D12" w:rsidR="00CA0C0E" w:rsidRDefault="00CA0C0E" w:rsidP="00905C7E">
            <w:pPr>
              <w:pStyle w:val="SchoolName"/>
              <w:rPr>
                <w:color w:val="8A434E" w:themeColor="accent4" w:themeShade="BF"/>
              </w:rPr>
            </w:pPr>
          </w:p>
          <w:p w14:paraId="030BD702" w14:textId="3E534412" w:rsidR="00CA0C0E" w:rsidRPr="003C6450" w:rsidRDefault="00CA0C0E" w:rsidP="00CA0C0E">
            <w:pPr>
              <w:pStyle w:val="SchoolName"/>
              <w:rPr>
                <w:color w:val="8A434E" w:themeColor="accent4" w:themeShade="BF"/>
              </w:rPr>
            </w:pPr>
            <w:r w:rsidRPr="003C6450">
              <w:rPr>
                <w:color w:val="8A434E" w:themeColor="accent4" w:themeShade="BF"/>
              </w:rPr>
              <w:t>“</w:t>
            </w:r>
            <w:r>
              <w:rPr>
                <w:color w:val="8A434E" w:themeColor="accent4" w:themeShade="BF"/>
              </w:rPr>
              <w:t>Constantin Br</w:t>
            </w:r>
            <w:r>
              <w:rPr>
                <w:color w:val="8A434E" w:themeColor="accent4" w:themeShade="BF"/>
                <w:lang w:val="ro-MD"/>
              </w:rPr>
              <w:t>âncuși</w:t>
            </w:r>
            <w:r w:rsidRPr="003C6450">
              <w:rPr>
                <w:color w:val="8A434E" w:themeColor="accent4" w:themeShade="BF"/>
              </w:rPr>
              <w:t>”</w:t>
            </w:r>
            <w:r>
              <w:rPr>
                <w:color w:val="8A434E" w:themeColor="accent4" w:themeShade="BF"/>
              </w:rPr>
              <w:t xml:space="preserve"> Secondary School</w:t>
            </w:r>
            <w:r w:rsidRPr="003C6450">
              <w:rPr>
                <w:color w:val="8A434E" w:themeColor="accent4" w:themeShade="BF"/>
              </w:rPr>
              <w:t>, Cluj-Napoca</w:t>
            </w:r>
          </w:p>
          <w:p w14:paraId="473CFD52" w14:textId="459A5924" w:rsidR="00CA0C0E" w:rsidRPr="00CA0C0E" w:rsidRDefault="00CA0C0E" w:rsidP="00905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color w:val="8A434E" w:themeColor="accent4" w:themeShade="BF"/>
              </w:rPr>
              <w:t>National exam grades:</w:t>
            </w:r>
          </w:p>
          <w:p w14:paraId="4D5A91D2" w14:textId="0D179065" w:rsidR="00CA0C0E" w:rsidRPr="00CA0C0E" w:rsidRDefault="00CA0C0E" w:rsidP="00CA0C0E">
            <w:pPr>
              <w:pStyle w:val="ListBullet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 w:rsidRPr="00CA0C0E">
              <w:rPr>
                <w:rFonts w:ascii="Calibri" w:hAnsi="Calibri" w:cs="Calibri"/>
              </w:rPr>
              <w:t>Romanian language and literature: 9.60 / 10</w:t>
            </w:r>
          </w:p>
          <w:p w14:paraId="5C0B27BD" w14:textId="30641744" w:rsidR="00CA0C0E" w:rsidRPr="00CA0C0E" w:rsidRDefault="00CA0C0E" w:rsidP="00CA0C0E">
            <w:pPr>
              <w:pStyle w:val="ListBullet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 w:rsidRPr="00CA0C0E">
              <w:rPr>
                <w:rFonts w:ascii="Calibri" w:hAnsi="Calibri" w:cs="Calibri"/>
              </w:rPr>
              <w:t>Mathematics: 9.85 / 10</w:t>
            </w:r>
          </w:p>
          <w:p w14:paraId="6760AB71" w14:textId="77777777" w:rsidR="00CA0C0E" w:rsidRDefault="00CA0C0E" w:rsidP="00905C7E">
            <w:pPr>
              <w:pStyle w:val="SchoolName"/>
              <w:rPr>
                <w:color w:val="8A434E" w:themeColor="accent4" w:themeShade="BF"/>
              </w:rPr>
            </w:pPr>
          </w:p>
          <w:p w14:paraId="246E4060" w14:textId="577F85C9" w:rsidR="00905C7E" w:rsidRPr="003C6450" w:rsidRDefault="00F445ED" w:rsidP="00905C7E">
            <w:pPr>
              <w:pStyle w:val="SchoolName"/>
              <w:rPr>
                <w:color w:val="8A434E" w:themeColor="accent4" w:themeShade="BF"/>
              </w:rPr>
            </w:pPr>
            <w:r w:rsidRPr="003C6450">
              <w:rPr>
                <w:color w:val="8A434E" w:themeColor="accent4" w:themeShade="BF"/>
              </w:rPr>
              <w:t>“</w:t>
            </w:r>
            <w:r w:rsidR="00590891" w:rsidRPr="003C6450">
              <w:rPr>
                <w:color w:val="8A434E" w:themeColor="accent4" w:themeShade="BF"/>
              </w:rPr>
              <w:t>Avram Iancu</w:t>
            </w:r>
            <w:r w:rsidRPr="003C6450">
              <w:rPr>
                <w:color w:val="8A434E" w:themeColor="accent4" w:themeShade="BF"/>
              </w:rPr>
              <w:t>”</w:t>
            </w:r>
            <w:r w:rsidR="00590891" w:rsidRPr="003C6450">
              <w:rPr>
                <w:color w:val="8A434E" w:themeColor="accent4" w:themeShade="BF"/>
              </w:rPr>
              <w:t xml:space="preserve"> High School, Cluj-Napoca</w:t>
            </w:r>
          </w:p>
          <w:p w14:paraId="7D34BCBB" w14:textId="55676A17" w:rsidR="00425F04" w:rsidRPr="00425F04" w:rsidRDefault="00425F04" w:rsidP="00425F04">
            <w:pPr>
              <w:pStyle w:val="ListBullet"/>
              <w:rPr>
                <w:rFonts w:ascii="Calibri" w:hAnsi="Calibri" w:cs="Calibri"/>
              </w:rPr>
            </w:pPr>
            <w:r w:rsidRPr="003C6450">
              <w:rPr>
                <w:rFonts w:ascii="Calibri" w:hAnsi="Calibri" w:cs="Calibri"/>
                <w:i/>
                <w:iCs/>
                <w:color w:val="8A434E" w:themeColor="accent4" w:themeShade="BF"/>
              </w:rPr>
              <w:t>Specialization</w:t>
            </w:r>
            <w:r>
              <w:rPr>
                <w:rFonts w:ascii="Calibri" w:hAnsi="Calibri" w:cs="Calibri"/>
              </w:rPr>
              <w:t xml:space="preserve">: </w:t>
            </w:r>
            <w:r w:rsidR="004803ED">
              <w:rPr>
                <w:rFonts w:ascii="Calibri" w:hAnsi="Calibri" w:cs="Calibri"/>
              </w:rPr>
              <w:t>Mathematics and Informatics, intensive Informatics</w:t>
            </w:r>
          </w:p>
          <w:p w14:paraId="7728E3E1" w14:textId="77777777" w:rsidR="00425F04" w:rsidRPr="00740017" w:rsidRDefault="00425F04" w:rsidP="00425F04">
            <w:pPr>
              <w:pStyle w:val="SchoolName"/>
            </w:pPr>
          </w:p>
          <w:p w14:paraId="354CF985" w14:textId="1E2E4BD0" w:rsidR="00425F04" w:rsidRDefault="00425F04" w:rsidP="00425F04">
            <w:pPr>
              <w:pStyle w:val="ListBullet"/>
              <w:rPr>
                <w:rFonts w:ascii="Calibri" w:hAnsi="Calibri" w:cs="Calibri"/>
              </w:rPr>
            </w:pPr>
            <w:r w:rsidRPr="003C6450">
              <w:rPr>
                <w:rFonts w:ascii="Calibri" w:hAnsi="Calibri" w:cs="Calibri"/>
                <w:i/>
                <w:iCs/>
                <w:color w:val="8A434E" w:themeColor="accent4" w:themeShade="BF"/>
              </w:rPr>
              <w:t>Baccalaureate exam grades</w:t>
            </w:r>
            <w:r>
              <w:rPr>
                <w:rFonts w:ascii="Calibri" w:hAnsi="Calibri" w:cs="Calibri"/>
              </w:rPr>
              <w:t>:</w:t>
            </w:r>
          </w:p>
          <w:p w14:paraId="711F2561" w14:textId="14DD0A39" w:rsidR="00425F04" w:rsidRDefault="00425F04" w:rsidP="00425F04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Romanian language and literature: 9.85 / 10</w:t>
            </w:r>
          </w:p>
          <w:p w14:paraId="7EDDEE0A" w14:textId="236DAF06" w:rsidR="00425F04" w:rsidRDefault="00425F04" w:rsidP="00425F04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Mathematics: 9.05 / 10</w:t>
            </w:r>
          </w:p>
          <w:p w14:paraId="5AE6ECE0" w14:textId="3B4EE063" w:rsidR="004803ED" w:rsidRDefault="00425F04" w:rsidP="00414854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Informatics: 10 / 10</w:t>
            </w:r>
          </w:p>
          <w:p w14:paraId="5C02FD4C" w14:textId="77777777" w:rsidR="00414854" w:rsidRDefault="00414854" w:rsidP="00414854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</w:p>
          <w:p w14:paraId="4FDAA995" w14:textId="1EDBE1FA" w:rsidR="004803ED" w:rsidRDefault="003C6450" w:rsidP="004803ED">
            <w:pPr>
              <w:pStyle w:val="ListBullet"/>
              <w:rPr>
                <w:rFonts w:ascii="Calibri" w:hAnsi="Calibri" w:cs="Calibri"/>
              </w:rPr>
            </w:pPr>
            <w:r w:rsidRPr="003C6450">
              <w:rPr>
                <w:rFonts w:ascii="Calibri" w:hAnsi="Calibri" w:cs="Calibri"/>
                <w:i/>
                <w:iCs/>
                <w:color w:val="8A434E" w:themeColor="accent4" w:themeShade="BF"/>
              </w:rPr>
              <w:t>Certificate of professional competences</w:t>
            </w:r>
            <w:r>
              <w:rPr>
                <w:rFonts w:ascii="Calibri" w:hAnsi="Calibri" w:cs="Calibri"/>
              </w:rPr>
              <w:t xml:space="preserve">: competences in designing and structuring soft products needed to implement software </w:t>
            </w:r>
            <w:r w:rsidR="00CA0C0E">
              <w:rPr>
                <w:rFonts w:ascii="Calibri" w:hAnsi="Calibri" w:cs="Calibri"/>
              </w:rPr>
              <w:t>systems</w:t>
            </w:r>
            <w:r>
              <w:rPr>
                <w:rFonts w:ascii="Calibri" w:hAnsi="Calibri" w:cs="Calibri"/>
              </w:rPr>
              <w:t>, software applications, data bases, web pages; particularizing, configuring and modifying software applications</w:t>
            </w:r>
          </w:p>
          <w:p w14:paraId="7478EBF0" w14:textId="54C9CA30" w:rsidR="00131F90" w:rsidRDefault="00131F90" w:rsidP="00131F90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color w:val="8A434E" w:themeColor="accent4" w:themeShade="BF"/>
              </w:rPr>
            </w:pPr>
          </w:p>
          <w:p w14:paraId="5C5E85B4" w14:textId="3A273022" w:rsidR="00131F90" w:rsidRPr="00131F90" w:rsidRDefault="00131F90" w:rsidP="00131F90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i/>
                <w:iCs/>
                <w:color w:val="8A434E" w:themeColor="accent4" w:themeShade="BF"/>
              </w:rPr>
            </w:pPr>
            <w:r w:rsidRPr="00131F90">
              <w:rPr>
                <w:rFonts w:ascii="Calibri" w:hAnsi="Calibri" w:cs="Calibri"/>
                <w:i/>
                <w:iCs/>
                <w:color w:val="8A434E" w:themeColor="accent4" w:themeShade="BF"/>
              </w:rPr>
              <w:t>Currently studying at:</w:t>
            </w:r>
          </w:p>
          <w:p w14:paraId="7B627DB7" w14:textId="0C6E65B7" w:rsidR="00131F90" w:rsidRDefault="00131F90" w:rsidP="00131F90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  <w:bCs/>
                <w:color w:val="8A434E" w:themeColor="accent4" w:themeShade="BF"/>
              </w:rPr>
            </w:pPr>
            <w:r w:rsidRPr="00131F90">
              <w:rPr>
                <w:rFonts w:ascii="Calibri" w:hAnsi="Calibri" w:cs="Calibri"/>
                <w:b/>
                <w:bCs/>
                <w:color w:val="8A434E" w:themeColor="accent4" w:themeShade="BF"/>
              </w:rPr>
              <w:t>UBB, Faculty of Mathematics and Computer Science, Cluj-Napoca</w:t>
            </w:r>
          </w:p>
          <w:p w14:paraId="0240DD66" w14:textId="7ED98F18" w:rsidR="00131F90" w:rsidRPr="00131F90" w:rsidRDefault="00131F90" w:rsidP="00131F90">
            <w:pPr>
              <w:pStyle w:val="ListBullet"/>
              <w:rPr>
                <w:rFonts w:ascii="Calibri" w:hAnsi="Calibri" w:cs="Calibri"/>
              </w:rPr>
            </w:pPr>
            <w:r w:rsidRPr="003C6450">
              <w:rPr>
                <w:rFonts w:ascii="Calibri" w:hAnsi="Calibri" w:cs="Calibri"/>
                <w:i/>
                <w:iCs/>
                <w:color w:val="8A434E" w:themeColor="accent4" w:themeShade="BF"/>
              </w:rPr>
              <w:t>Specialization</w:t>
            </w:r>
            <w:r>
              <w:rPr>
                <w:rFonts w:ascii="Calibri" w:hAnsi="Calibri" w:cs="Calibri"/>
              </w:rPr>
              <w:t xml:space="preserve">: </w:t>
            </w:r>
            <w:r>
              <w:rPr>
                <w:rFonts w:ascii="Calibri" w:hAnsi="Calibri" w:cs="Calibri"/>
              </w:rPr>
              <w:t>Computer Science, English section (first year)</w:t>
            </w:r>
          </w:p>
          <w:p w14:paraId="6256046B" w14:textId="41686F13" w:rsidR="00905C7E" w:rsidRPr="00905C7E" w:rsidRDefault="00905C7E" w:rsidP="00905C7E">
            <w:pPr>
              <w:rPr>
                <w:rFonts w:ascii="Calibri" w:hAnsi="Calibri" w:cs="Calibri"/>
              </w:rPr>
            </w:pPr>
          </w:p>
          <w:p w14:paraId="7549E0C3" w14:textId="48256186" w:rsidR="00905C7E" w:rsidRPr="00060E83" w:rsidRDefault="00905C7E" w:rsidP="00060E83">
            <w:pPr>
              <w:pStyle w:val="Heading2"/>
              <w:rPr>
                <w:rFonts w:ascii="Calibri" w:hAnsi="Calibri" w:cs="Calibri"/>
                <w:color w:val="0072C7"/>
              </w:rPr>
            </w:pPr>
          </w:p>
        </w:tc>
      </w:tr>
      <w:tr w:rsidR="00905C7E" w14:paraId="6806121B" w14:textId="77777777" w:rsidTr="00060E83">
        <w:trPr>
          <w:trHeight w:val="632"/>
        </w:trPr>
        <w:tc>
          <w:tcPr>
            <w:tcW w:w="734" w:type="dxa"/>
          </w:tcPr>
          <w:p w14:paraId="7EEB905C" w14:textId="77777777"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009" w:type="dxa"/>
            <w:gridSpan w:val="2"/>
          </w:tcPr>
          <w:p w14:paraId="1BE8B042" w14:textId="77777777" w:rsidR="00905C7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4F9327FE" w14:textId="77777777" w:rsidR="00060E83" w:rsidRDefault="00060E83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462A4278" w14:textId="77777777" w:rsidR="00060E83" w:rsidRDefault="00060E83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11B3FD0B" w14:textId="77777777" w:rsidR="00060E83" w:rsidRDefault="00060E83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1A052062" w14:textId="77777777" w:rsidR="00060E83" w:rsidRDefault="00060E83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1E99A291" w14:textId="77777777" w:rsidR="00060E83" w:rsidRDefault="00060E83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  <w:p w14:paraId="2E0E2072" w14:textId="06FE45FB" w:rsidR="00060E83" w:rsidRPr="0056708E" w:rsidRDefault="00060E83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30" w:type="dxa"/>
            <w:vMerge/>
          </w:tcPr>
          <w:p w14:paraId="6EFF752D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/>
          </w:tcPr>
          <w:p w14:paraId="593F2F4A" w14:textId="77777777" w:rsidR="00905C7E" w:rsidRPr="00590471" w:rsidRDefault="00905C7E" w:rsidP="00222466"/>
        </w:tc>
      </w:tr>
      <w:tr w:rsidR="00905C7E" w14:paraId="06D643D2" w14:textId="77777777" w:rsidTr="00060E83">
        <w:trPr>
          <w:trHeight w:val="293"/>
        </w:trPr>
        <w:tc>
          <w:tcPr>
            <w:tcW w:w="734" w:type="dxa"/>
          </w:tcPr>
          <w:p w14:paraId="4BF1890C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44" w:type="dxa"/>
            <w:tcMar>
              <w:left w:w="0" w:type="dxa"/>
              <w:right w:w="0" w:type="dxa"/>
            </w:tcMar>
            <w:vAlign w:val="center"/>
          </w:tcPr>
          <w:p w14:paraId="0C237923" w14:textId="77777777" w:rsidR="00905C7E" w:rsidRPr="00376291" w:rsidRDefault="00905C7E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84C9FC" wp14:editId="3A8FB25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ADD2EE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z4cv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lz4cv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5" w:type="dxa"/>
            <w:vAlign w:val="center"/>
          </w:tcPr>
          <w:p w14:paraId="70334B2B" w14:textId="77777777" w:rsidR="008E7E21" w:rsidRDefault="008E7E21" w:rsidP="00380FD1">
            <w:pPr>
              <w:pStyle w:val="Information"/>
            </w:pPr>
          </w:p>
          <w:p w14:paraId="3499A96D" w14:textId="11372493" w:rsidR="00E92980" w:rsidRDefault="00662037" w:rsidP="00380FD1">
            <w:pPr>
              <w:pStyle w:val="Information"/>
            </w:pPr>
            <w:r>
              <w:t xml:space="preserve">15 </w:t>
            </w:r>
            <w:r w:rsidR="008E7E21">
              <w:t xml:space="preserve">A. </w:t>
            </w:r>
            <w:proofErr w:type="spellStart"/>
            <w:r w:rsidR="008E7E21">
              <w:t>Macedonski</w:t>
            </w:r>
            <w:proofErr w:type="spellEnd"/>
            <w:r w:rsidR="008E7E21">
              <w:t xml:space="preserve"> Street,</w:t>
            </w:r>
          </w:p>
          <w:p w14:paraId="47EAFD25" w14:textId="6431EFDC" w:rsidR="00905C7E" w:rsidRPr="00E92980" w:rsidRDefault="00E92980" w:rsidP="00380FD1">
            <w:pPr>
              <w:pStyle w:val="Information"/>
              <w:rPr>
                <w:lang w:val="ro-MD"/>
              </w:rPr>
            </w:pPr>
            <w:r>
              <w:t>Cluj-Napoca, Rom</w:t>
            </w:r>
            <w:r w:rsidR="008E7E21">
              <w:rPr>
                <w:lang w:val="ro-MD"/>
              </w:rPr>
              <w:t>a</w:t>
            </w:r>
            <w:r>
              <w:rPr>
                <w:lang w:val="ro-MD"/>
              </w:rPr>
              <w:t>nia</w:t>
            </w:r>
          </w:p>
          <w:p w14:paraId="1CFE4E95" w14:textId="1C281F07" w:rsidR="00905C7E" w:rsidRPr="00380FD1" w:rsidRDefault="00905C7E" w:rsidP="00380FD1">
            <w:pPr>
              <w:pStyle w:val="Information"/>
            </w:pPr>
          </w:p>
        </w:tc>
        <w:tc>
          <w:tcPr>
            <w:tcW w:w="430" w:type="dxa"/>
            <w:vMerge/>
          </w:tcPr>
          <w:p w14:paraId="6319714F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/>
          </w:tcPr>
          <w:p w14:paraId="621CD2F7" w14:textId="77777777" w:rsidR="00905C7E" w:rsidRDefault="00905C7E" w:rsidP="005801E5">
            <w:pPr>
              <w:pStyle w:val="Heading1"/>
            </w:pPr>
          </w:p>
        </w:tc>
      </w:tr>
      <w:tr w:rsidR="00905C7E" w14:paraId="0C8256E6" w14:textId="77777777" w:rsidTr="00060E83">
        <w:trPr>
          <w:trHeight w:val="98"/>
        </w:trPr>
        <w:tc>
          <w:tcPr>
            <w:tcW w:w="734" w:type="dxa"/>
          </w:tcPr>
          <w:p w14:paraId="64F48CF4" w14:textId="77777777"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09" w:type="dxa"/>
            <w:gridSpan w:val="2"/>
            <w:vAlign w:val="center"/>
          </w:tcPr>
          <w:p w14:paraId="14D0594A" w14:textId="77777777"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30" w:type="dxa"/>
            <w:vMerge/>
          </w:tcPr>
          <w:p w14:paraId="17FE2DE6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/>
          </w:tcPr>
          <w:p w14:paraId="0D338502" w14:textId="77777777" w:rsidR="00905C7E" w:rsidRDefault="00905C7E" w:rsidP="005801E5">
            <w:pPr>
              <w:pStyle w:val="Heading1"/>
            </w:pPr>
          </w:p>
        </w:tc>
      </w:tr>
      <w:tr w:rsidR="00905C7E" w14:paraId="74009243" w14:textId="77777777" w:rsidTr="00060E83">
        <w:trPr>
          <w:trHeight w:val="337"/>
        </w:trPr>
        <w:tc>
          <w:tcPr>
            <w:tcW w:w="734" w:type="dxa"/>
          </w:tcPr>
          <w:p w14:paraId="7F4C7FBB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44" w:type="dxa"/>
            <w:tcMar>
              <w:left w:w="0" w:type="dxa"/>
              <w:right w:w="0" w:type="dxa"/>
            </w:tcMar>
            <w:vAlign w:val="center"/>
          </w:tcPr>
          <w:p w14:paraId="34CD2265" w14:textId="77777777"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00134D9" wp14:editId="35BAB5A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A3FE6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f2E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kh&#10;/YQ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5" w:type="dxa"/>
            <w:vAlign w:val="center"/>
          </w:tcPr>
          <w:p w14:paraId="3CAD411A" w14:textId="5C5C1374" w:rsidR="00905C7E" w:rsidRPr="00380FD1" w:rsidRDefault="00E92980" w:rsidP="00380FD1">
            <w:pPr>
              <w:pStyle w:val="Information"/>
            </w:pPr>
            <w:r>
              <w:t>+40736058562</w:t>
            </w:r>
          </w:p>
        </w:tc>
        <w:tc>
          <w:tcPr>
            <w:tcW w:w="430" w:type="dxa"/>
            <w:vMerge/>
          </w:tcPr>
          <w:p w14:paraId="5DA75610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/>
          </w:tcPr>
          <w:p w14:paraId="779D98EC" w14:textId="77777777" w:rsidR="00905C7E" w:rsidRDefault="00905C7E" w:rsidP="005801E5">
            <w:pPr>
              <w:pStyle w:val="Heading1"/>
            </w:pPr>
          </w:p>
        </w:tc>
      </w:tr>
      <w:tr w:rsidR="00905C7E" w14:paraId="3E1E34B8" w14:textId="77777777" w:rsidTr="00060E83">
        <w:trPr>
          <w:trHeight w:val="98"/>
        </w:trPr>
        <w:tc>
          <w:tcPr>
            <w:tcW w:w="734" w:type="dxa"/>
          </w:tcPr>
          <w:p w14:paraId="54F81058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09" w:type="dxa"/>
            <w:gridSpan w:val="2"/>
            <w:vAlign w:val="center"/>
          </w:tcPr>
          <w:p w14:paraId="4B97F17C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30" w:type="dxa"/>
            <w:vMerge/>
          </w:tcPr>
          <w:p w14:paraId="1F180302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/>
          </w:tcPr>
          <w:p w14:paraId="773818D9" w14:textId="77777777" w:rsidR="00905C7E" w:rsidRDefault="00905C7E" w:rsidP="005801E5">
            <w:pPr>
              <w:pStyle w:val="Heading1"/>
            </w:pPr>
          </w:p>
        </w:tc>
      </w:tr>
      <w:tr w:rsidR="00905C7E" w14:paraId="520BFCFB" w14:textId="77777777" w:rsidTr="00060E83">
        <w:trPr>
          <w:trHeight w:val="342"/>
        </w:trPr>
        <w:tc>
          <w:tcPr>
            <w:tcW w:w="734" w:type="dxa"/>
          </w:tcPr>
          <w:p w14:paraId="27D9424C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44" w:type="dxa"/>
            <w:tcMar>
              <w:left w:w="0" w:type="dxa"/>
              <w:right w:w="0" w:type="dxa"/>
            </w:tcMar>
            <w:vAlign w:val="center"/>
          </w:tcPr>
          <w:p w14:paraId="54D13413" w14:textId="77777777"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9F96F0E" wp14:editId="56D700D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45D27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5" w:type="dxa"/>
            <w:vAlign w:val="center"/>
          </w:tcPr>
          <w:p w14:paraId="78C7AE44" w14:textId="1FD718C6" w:rsidR="00905C7E" w:rsidRPr="00380FD1" w:rsidRDefault="00E92980" w:rsidP="00380FD1">
            <w:pPr>
              <w:pStyle w:val="Information"/>
            </w:pPr>
            <w:r>
              <w:t>ancanistor16@gmail.com</w:t>
            </w:r>
          </w:p>
        </w:tc>
        <w:tc>
          <w:tcPr>
            <w:tcW w:w="430" w:type="dxa"/>
            <w:vMerge/>
          </w:tcPr>
          <w:p w14:paraId="1F756017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/>
          </w:tcPr>
          <w:p w14:paraId="74F40FB8" w14:textId="77777777" w:rsidR="00905C7E" w:rsidRDefault="00905C7E" w:rsidP="005801E5">
            <w:pPr>
              <w:pStyle w:val="Heading1"/>
            </w:pPr>
          </w:p>
        </w:tc>
      </w:tr>
      <w:tr w:rsidR="00905C7E" w14:paraId="24026D2D" w14:textId="77777777" w:rsidTr="00060E83">
        <w:trPr>
          <w:trHeight w:val="93"/>
        </w:trPr>
        <w:tc>
          <w:tcPr>
            <w:tcW w:w="734" w:type="dxa"/>
          </w:tcPr>
          <w:p w14:paraId="30F4FBD5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09" w:type="dxa"/>
            <w:gridSpan w:val="2"/>
            <w:vAlign w:val="center"/>
          </w:tcPr>
          <w:p w14:paraId="416DDB44" w14:textId="77777777"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30" w:type="dxa"/>
            <w:vMerge/>
          </w:tcPr>
          <w:p w14:paraId="2E81A515" w14:textId="77777777"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/>
          </w:tcPr>
          <w:p w14:paraId="3EA6E741" w14:textId="77777777" w:rsidR="00905C7E" w:rsidRDefault="00905C7E" w:rsidP="005801E5">
            <w:pPr>
              <w:pStyle w:val="Heading1"/>
            </w:pPr>
          </w:p>
        </w:tc>
      </w:tr>
      <w:tr w:rsidR="00905C7E" w14:paraId="654ED9B5" w14:textId="77777777" w:rsidTr="00060E83">
        <w:trPr>
          <w:trHeight w:val="342"/>
        </w:trPr>
        <w:tc>
          <w:tcPr>
            <w:tcW w:w="734" w:type="dxa"/>
          </w:tcPr>
          <w:p w14:paraId="0C23128B" w14:textId="77777777"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44" w:type="dxa"/>
            <w:tcMar>
              <w:left w:w="0" w:type="dxa"/>
              <w:right w:w="0" w:type="dxa"/>
            </w:tcMar>
            <w:vAlign w:val="center"/>
          </w:tcPr>
          <w:p w14:paraId="388B2501" w14:textId="77777777"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1069E0" wp14:editId="1148DF2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A91EC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8a434e [24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5" w:type="dxa"/>
            <w:vAlign w:val="center"/>
          </w:tcPr>
          <w:p w14:paraId="4AA64E37" w14:textId="77777777" w:rsidR="00905C7E" w:rsidRDefault="00E92980" w:rsidP="00380FD1">
            <w:pPr>
              <w:pStyle w:val="Information"/>
            </w:pPr>
            <w:hyperlink r:id="rId20" w:history="1">
              <w:r w:rsidRPr="00E92980">
                <w:rPr>
                  <w:rStyle w:val="Hyperlink"/>
                  <w:color w:val="8A434E" w:themeColor="accent4" w:themeShade="BF"/>
                </w:rPr>
                <w:t>Anca A</w:t>
              </w:r>
              <w:r w:rsidRPr="00E92980">
                <w:rPr>
                  <w:rStyle w:val="Hyperlink"/>
                  <w:color w:val="8A434E" w:themeColor="accent4" w:themeShade="BF"/>
                </w:rPr>
                <w:t>l</w:t>
              </w:r>
              <w:r w:rsidRPr="00E92980">
                <w:rPr>
                  <w:rStyle w:val="Hyperlink"/>
                  <w:color w:val="8A434E" w:themeColor="accent4" w:themeShade="BF"/>
                </w:rPr>
                <w:t>exia Nistor | LinkedIn</w:t>
              </w:r>
            </w:hyperlink>
          </w:p>
          <w:p w14:paraId="2C73DFEA" w14:textId="77777777" w:rsidR="00E92980" w:rsidRDefault="00E92980" w:rsidP="00380FD1">
            <w:pPr>
              <w:pStyle w:val="Information"/>
            </w:pPr>
          </w:p>
          <w:p w14:paraId="4D176E48" w14:textId="58327047" w:rsidR="00E92980" w:rsidRPr="00E92980" w:rsidRDefault="00E92980" w:rsidP="00380FD1">
            <w:pPr>
              <w:pStyle w:val="Information"/>
            </w:pPr>
            <w:hyperlink r:id="rId21" w:history="1">
              <w:r w:rsidRPr="00E92980">
                <w:rPr>
                  <w:rStyle w:val="Hyperlink"/>
                  <w:color w:val="8A434E" w:themeColor="accent4" w:themeShade="BF"/>
                </w:rPr>
                <w:t>Emoții (ancaalexianistor-emotii.blog</w:t>
              </w:r>
              <w:r w:rsidRPr="00E92980">
                <w:rPr>
                  <w:rStyle w:val="Hyperlink"/>
                  <w:color w:val="8A434E" w:themeColor="accent4" w:themeShade="BF"/>
                </w:rPr>
                <w:t>s</w:t>
              </w:r>
              <w:r w:rsidRPr="00E92980">
                <w:rPr>
                  <w:rStyle w:val="Hyperlink"/>
                  <w:color w:val="8A434E" w:themeColor="accent4" w:themeShade="BF"/>
                </w:rPr>
                <w:t>pot.com)</w:t>
              </w:r>
            </w:hyperlink>
          </w:p>
        </w:tc>
        <w:tc>
          <w:tcPr>
            <w:tcW w:w="430" w:type="dxa"/>
            <w:vMerge/>
          </w:tcPr>
          <w:p w14:paraId="16EE8E9C" w14:textId="77777777" w:rsidR="00905C7E" w:rsidRDefault="00905C7E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754" w:type="dxa"/>
            <w:vMerge/>
          </w:tcPr>
          <w:p w14:paraId="58E1B0F7" w14:textId="77777777" w:rsidR="00905C7E" w:rsidRDefault="00905C7E" w:rsidP="005801E5">
            <w:pPr>
              <w:pStyle w:val="Heading1"/>
            </w:pPr>
          </w:p>
        </w:tc>
      </w:tr>
      <w:tr w:rsidR="00905C7E" w14:paraId="2239D404" w14:textId="77777777" w:rsidTr="00060E83">
        <w:trPr>
          <w:trHeight w:val="1328"/>
        </w:trPr>
        <w:tc>
          <w:tcPr>
            <w:tcW w:w="734" w:type="dxa"/>
          </w:tcPr>
          <w:p w14:paraId="1D02D6C3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009" w:type="dxa"/>
            <w:gridSpan w:val="2"/>
          </w:tcPr>
          <w:p w14:paraId="10F5C0CC" w14:textId="77777777"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30" w:type="dxa"/>
          </w:tcPr>
          <w:p w14:paraId="3EF2104D" w14:textId="77777777" w:rsidR="00905C7E" w:rsidRDefault="00905C7E" w:rsidP="00222466"/>
        </w:tc>
        <w:tc>
          <w:tcPr>
            <w:tcW w:w="6754" w:type="dxa"/>
            <w:vMerge/>
          </w:tcPr>
          <w:p w14:paraId="67682AAB" w14:textId="77777777" w:rsidR="00905C7E" w:rsidRDefault="00905C7E" w:rsidP="00222466"/>
        </w:tc>
      </w:tr>
    </w:tbl>
    <w:p w14:paraId="1F875487" w14:textId="46AD4B4E" w:rsidR="007F5B63" w:rsidRPr="000F5FF2" w:rsidRDefault="00A43371" w:rsidP="006D79A8">
      <w:pPr>
        <w:pStyle w:val="BodyText"/>
        <w:rPr>
          <w:b/>
          <w:bCs/>
          <w:color w:val="8A434E" w:themeColor="accent4" w:themeShade="BF"/>
          <w:sz w:val="24"/>
          <w:szCs w:val="24"/>
          <w:u w:val="single"/>
        </w:rPr>
      </w:pPr>
      <w:r w:rsidRPr="00A43371">
        <w:rPr>
          <w:b/>
          <w:bCs/>
          <w:color w:val="8A434E" w:themeColor="accent4" w:themeShade="BF"/>
          <w:sz w:val="24"/>
          <w:szCs w:val="24"/>
          <w:u w:val="single"/>
        </w:rPr>
        <w:t>Languages</w:t>
      </w:r>
      <w:r w:rsidR="000F5FF2">
        <w:rPr>
          <w:b/>
          <w:bCs/>
          <w:color w:val="8A434E" w:themeColor="accent4" w:themeShade="BF"/>
          <w:sz w:val="24"/>
          <w:szCs w:val="24"/>
        </w:rPr>
        <w:t xml:space="preserve">                                                                                                           </w:t>
      </w:r>
      <w:r w:rsidR="00F40DBC">
        <w:rPr>
          <w:b/>
          <w:bCs/>
          <w:color w:val="8A434E" w:themeColor="accent4" w:themeShade="BF"/>
          <w:sz w:val="24"/>
          <w:szCs w:val="24"/>
        </w:rPr>
        <w:t xml:space="preserve">        </w:t>
      </w:r>
      <w:r w:rsidR="000F5FF2">
        <w:rPr>
          <w:b/>
          <w:bCs/>
          <w:color w:val="8A434E" w:themeColor="accent4" w:themeShade="BF"/>
          <w:sz w:val="24"/>
          <w:szCs w:val="24"/>
        </w:rPr>
        <w:t xml:space="preserve"> </w:t>
      </w:r>
      <w:r w:rsidR="000F5FF2" w:rsidRPr="000F5FF2">
        <w:rPr>
          <w:b/>
          <w:bCs/>
          <w:color w:val="8A434E" w:themeColor="accent4" w:themeShade="BF"/>
          <w:sz w:val="24"/>
          <w:szCs w:val="24"/>
          <w:u w:val="single"/>
        </w:rPr>
        <w:t>Programming languages</w:t>
      </w:r>
    </w:p>
    <w:p w14:paraId="3444884B" w14:textId="4C7C89FF" w:rsidR="00A43371" w:rsidRDefault="00A43371" w:rsidP="006D79A8">
      <w:pPr>
        <w:pStyle w:val="BodyText"/>
        <w:rPr>
          <w:b/>
          <w:bCs/>
          <w:color w:val="8A434E" w:themeColor="accent4" w:themeShade="BF"/>
          <w:sz w:val="24"/>
          <w:szCs w:val="24"/>
          <w:u w:val="single"/>
        </w:rPr>
      </w:pPr>
    </w:p>
    <w:p w14:paraId="213D577C" w14:textId="324F6173" w:rsidR="00A43371" w:rsidRPr="000F5FF2" w:rsidRDefault="00F40DBC" w:rsidP="006D79A8">
      <w:pPr>
        <w:pStyle w:val="BodyText"/>
        <w:rPr>
          <w:i/>
          <w:iCs/>
          <w:color w:val="8A434E" w:themeColor="accent4" w:themeShade="BF"/>
          <w:sz w:val="22"/>
          <w:szCs w:val="22"/>
        </w:rPr>
      </w:pP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523489" wp14:editId="31E6A49A">
                <wp:simplePos x="0" y="0"/>
                <wp:positionH relativeFrom="column">
                  <wp:posOffset>5955088</wp:posOffset>
                </wp:positionH>
                <wp:positionV relativeFrom="paragraph">
                  <wp:posOffset>41044</wp:posOffset>
                </wp:positionV>
                <wp:extent cx="145473" cy="144895"/>
                <wp:effectExtent l="0" t="0" r="26035" b="2667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1C6E48" id="Oval 60" o:spid="_x0000_s1026" style="position:absolute;margin-left:468.9pt;margin-top:3.25pt;width:11.45pt;height:11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" filled="f" strokecolor="#bf678e [3206]">
                <v:stroke joinstyle="miter"/>
              </v:oval>
            </w:pict>
          </mc:Fallback>
        </mc:AlternateContent>
      </w:r>
      <w:r w:rsidR="00C25287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0D0B203" wp14:editId="78456D40">
                <wp:simplePos x="0" y="0"/>
                <wp:positionH relativeFrom="column">
                  <wp:posOffset>5795588</wp:posOffset>
                </wp:positionH>
                <wp:positionV relativeFrom="paragraph">
                  <wp:posOffset>28851</wp:posOffset>
                </wp:positionV>
                <wp:extent cx="152400" cy="159327"/>
                <wp:effectExtent l="0" t="0" r="19050" b="1270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F54E4" id="Oval 48" o:spid="_x0000_s1026" style="position:absolute;margin-left:456.35pt;margin-top:2.25pt;width:12pt;height:12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" fillcolor="#bf678e [3206]" strokecolor="white [3201]" strokeweight="1.5pt">
                <v:stroke joinstyle="miter"/>
              </v:oval>
            </w:pict>
          </mc:Fallback>
        </mc:AlternateContent>
      </w:r>
      <w:r w:rsidR="00C25287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6830B2" wp14:editId="1A7D3121">
                <wp:simplePos x="0" y="0"/>
                <wp:positionH relativeFrom="column">
                  <wp:posOffset>5643188</wp:posOffset>
                </wp:positionH>
                <wp:positionV relativeFrom="paragraph">
                  <wp:posOffset>26439</wp:posOffset>
                </wp:positionV>
                <wp:extent cx="152400" cy="159327"/>
                <wp:effectExtent l="0" t="0" r="19050" b="1270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6557EE" id="Oval 49" o:spid="_x0000_s1026" style="position:absolute;margin-left:444.35pt;margin-top:2.1pt;width:12pt;height:1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" fillcolor="#bf678e [3206]" strokecolor="white [3201]" strokeweight="1.5pt">
                <v:stroke joinstyle="miter"/>
              </v:oval>
            </w:pict>
          </mc:Fallback>
        </mc:AlternateContent>
      </w:r>
      <w:r w:rsidR="00C25287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69EE2C" wp14:editId="4FD282A6">
                <wp:simplePos x="0" y="0"/>
                <wp:positionH relativeFrom="column">
                  <wp:posOffset>5345257</wp:posOffset>
                </wp:positionH>
                <wp:positionV relativeFrom="paragraph">
                  <wp:posOffset>27247</wp:posOffset>
                </wp:positionV>
                <wp:extent cx="152400" cy="159327"/>
                <wp:effectExtent l="0" t="0" r="19050" b="1270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F44A04" id="Oval 50" o:spid="_x0000_s1026" style="position:absolute;margin-left:420.9pt;margin-top:2.15pt;width:12pt;height:12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" fillcolor="#bf678e [3206]" strokecolor="white [3201]" strokeweight="1.5pt">
                <v:stroke joinstyle="miter"/>
              </v:oval>
            </w:pict>
          </mc:Fallback>
        </mc:AlternateContent>
      </w:r>
      <w:r w:rsidR="00C25287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904EE76" wp14:editId="59EAF4F7">
                <wp:simplePos x="0" y="0"/>
                <wp:positionH relativeFrom="column">
                  <wp:posOffset>5495117</wp:posOffset>
                </wp:positionH>
                <wp:positionV relativeFrom="paragraph">
                  <wp:posOffset>27247</wp:posOffset>
                </wp:positionV>
                <wp:extent cx="152400" cy="159327"/>
                <wp:effectExtent l="0" t="0" r="19050" b="1270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8D9D4" id="Oval 51" o:spid="_x0000_s1026" style="position:absolute;margin-left:432.7pt;margin-top:2.15pt;width:12pt;height:12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" fillcolor="#bf678e [3206]" strokecolor="white [3201]" strokeweight="1.5pt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9986D6" wp14:editId="508772F3">
                <wp:simplePos x="0" y="0"/>
                <wp:positionH relativeFrom="column">
                  <wp:posOffset>650240</wp:posOffset>
                </wp:positionH>
                <wp:positionV relativeFrom="paragraph">
                  <wp:posOffset>168217</wp:posOffset>
                </wp:positionV>
                <wp:extent cx="152400" cy="159327"/>
                <wp:effectExtent l="0" t="0" r="1905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EBE912" id="Oval 11" o:spid="_x0000_s1026" style="position:absolute;margin-left:51.2pt;margin-top:13.25pt;width:12pt;height:1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" fillcolor="#bf678e [3206]" strokecolor="white [3201]" strokeweight="1.5pt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9C352F" wp14:editId="7751C32B">
                <wp:simplePos x="0" y="0"/>
                <wp:positionH relativeFrom="column">
                  <wp:posOffset>800735</wp:posOffset>
                </wp:positionH>
                <wp:positionV relativeFrom="paragraph">
                  <wp:posOffset>165908</wp:posOffset>
                </wp:positionV>
                <wp:extent cx="152400" cy="159327"/>
                <wp:effectExtent l="0" t="0" r="1905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6AA439" id="Oval 15" o:spid="_x0000_s1026" style="position:absolute;margin-left:63.05pt;margin-top:13.05pt;width:12pt;height:1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" fillcolor="#bf678e [3206]" strokecolor="white [3201]" strokeweight="1.5pt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3B9186" wp14:editId="16B9423C">
                <wp:simplePos x="0" y="0"/>
                <wp:positionH relativeFrom="column">
                  <wp:posOffset>952500</wp:posOffset>
                </wp:positionH>
                <wp:positionV relativeFrom="paragraph">
                  <wp:posOffset>163195</wp:posOffset>
                </wp:positionV>
                <wp:extent cx="152400" cy="158750"/>
                <wp:effectExtent l="0" t="0" r="19050" b="127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87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4178E" id="Oval 27" o:spid="_x0000_s1026" style="position:absolute;margin-left:75pt;margin-top:12.85pt;width:12pt;height:1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" fillcolor="#bf678e [3206]" strokecolor="white [3201]" strokeweight="1.5pt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B4C996" wp14:editId="5C2EA3C7">
                <wp:simplePos x="0" y="0"/>
                <wp:positionH relativeFrom="column">
                  <wp:posOffset>1107440</wp:posOffset>
                </wp:positionH>
                <wp:positionV relativeFrom="paragraph">
                  <wp:posOffset>173990</wp:posOffset>
                </wp:positionV>
                <wp:extent cx="152400" cy="158750"/>
                <wp:effectExtent l="0" t="0" r="1905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87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3CEE05" id="Oval 28" o:spid="_x0000_s1026" style="position:absolute;margin-left:87.2pt;margin-top:13.7pt;width:12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" fillcolor="#bf678e [3206]" strokecolor="white [3201]" strokeweight="1.5pt">
                <v:stroke joinstyle="miter"/>
              </v:oval>
            </w:pict>
          </mc:Fallback>
        </mc:AlternateContent>
      </w:r>
      <w:r w:rsidR="009903CC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B4634" wp14:editId="044DFB0A">
                <wp:simplePos x="0" y="0"/>
                <wp:positionH relativeFrom="column">
                  <wp:posOffset>1258570</wp:posOffset>
                </wp:positionH>
                <wp:positionV relativeFrom="paragraph">
                  <wp:posOffset>5715</wp:posOffset>
                </wp:positionV>
                <wp:extent cx="152400" cy="159327"/>
                <wp:effectExtent l="0" t="0" r="1905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C9AE4" id="Oval 10" o:spid="_x0000_s1026" style="position:absolute;margin-left:99.1pt;margin-top:.45pt;width:12pt;height:1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" fillcolor="#bf678e [3206]" strokecolor="white [3201]" strokeweight="1.5pt">
                <v:stroke joinstyle="miter"/>
              </v:oval>
            </w:pict>
          </mc:Fallback>
        </mc:AlternateContent>
      </w:r>
      <w:r w:rsidR="009903CC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CD024" wp14:editId="3EA457C5">
                <wp:simplePos x="0" y="0"/>
                <wp:positionH relativeFrom="column">
                  <wp:posOffset>1112808</wp:posOffset>
                </wp:positionH>
                <wp:positionV relativeFrom="paragraph">
                  <wp:posOffset>5715</wp:posOffset>
                </wp:positionV>
                <wp:extent cx="152400" cy="159327"/>
                <wp:effectExtent l="0" t="0" r="1905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9BD89" id="Oval 9" o:spid="_x0000_s1026" style="position:absolute;margin-left:87.6pt;margin-top:.45pt;width:12pt;height:1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" fillcolor="#bf678e [3206]" strokecolor="white [3201]" strokeweight="1.5pt">
                <v:stroke joinstyle="miter"/>
              </v:oval>
            </w:pict>
          </mc:Fallback>
        </mc:AlternateContent>
      </w:r>
      <w:r w:rsidR="009903CC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71EA98" wp14:editId="41C7EFB1">
                <wp:simplePos x="0" y="0"/>
                <wp:positionH relativeFrom="column">
                  <wp:posOffset>958141</wp:posOffset>
                </wp:positionH>
                <wp:positionV relativeFrom="paragraph">
                  <wp:posOffset>5715</wp:posOffset>
                </wp:positionV>
                <wp:extent cx="152400" cy="159327"/>
                <wp:effectExtent l="0" t="0" r="1905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8CB9F" id="Oval 7" o:spid="_x0000_s1026" style="position:absolute;margin-left:75.45pt;margin-top:.45pt;width:12pt;height:1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" fillcolor="#bf678e [3206]" strokecolor="white [3201]" strokeweight="1.5pt">
                <v:stroke joinstyle="miter"/>
              </v:oval>
            </w:pict>
          </mc:Fallback>
        </mc:AlternateContent>
      </w:r>
      <w:r w:rsidR="009903CC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F5237" wp14:editId="2E432BF3">
                <wp:simplePos x="0" y="0"/>
                <wp:positionH relativeFrom="column">
                  <wp:posOffset>801024</wp:posOffset>
                </wp:positionH>
                <wp:positionV relativeFrom="paragraph">
                  <wp:posOffset>5080</wp:posOffset>
                </wp:positionV>
                <wp:extent cx="152400" cy="158750"/>
                <wp:effectExtent l="0" t="0" r="19050" b="127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87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12086" id="Oval 5" o:spid="_x0000_s1026" style="position:absolute;margin-left:63.05pt;margin-top:.4pt;width:12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" fillcolor="#bf678e [3206]" strokecolor="white [3201]" strokeweight="1.5pt">
                <v:stroke joinstyle="miter"/>
              </v:oval>
            </w:pict>
          </mc:Fallback>
        </mc:AlternateContent>
      </w:r>
      <w:r w:rsidR="009903CC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E3ADC6" wp14:editId="61F9CA2A">
                <wp:simplePos x="0" y="0"/>
                <wp:positionH relativeFrom="column">
                  <wp:posOffset>648970</wp:posOffset>
                </wp:positionH>
                <wp:positionV relativeFrom="paragraph">
                  <wp:posOffset>5484</wp:posOffset>
                </wp:positionV>
                <wp:extent cx="152400" cy="159327"/>
                <wp:effectExtent l="0" t="0" r="1905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39861" id="Oval 2" o:spid="_x0000_s1026" style="position:absolute;margin-left:51.1pt;margin-top:.45pt;width:12pt;height: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" fillcolor="#bf678e [3206]" strokecolor="white [3201]" strokeweight="1.5pt">
                <v:stroke joinstyle="miter"/>
              </v:oval>
            </w:pict>
          </mc:Fallback>
        </mc:AlternateContent>
      </w:r>
      <w:r w:rsidR="00A43371" w:rsidRPr="000F5FF2">
        <w:rPr>
          <w:i/>
          <w:iCs/>
          <w:color w:val="8A434E" w:themeColor="accent4" w:themeShade="BF"/>
          <w:sz w:val="22"/>
          <w:szCs w:val="22"/>
        </w:rPr>
        <w:t>Romanian</w:t>
      </w:r>
      <w:r w:rsidR="000F5FF2" w:rsidRPr="000F5FF2">
        <w:rPr>
          <w:i/>
          <w:iCs/>
          <w:color w:val="8A434E" w:themeColor="accent4" w:themeShade="BF"/>
          <w:sz w:val="22"/>
          <w:szCs w:val="22"/>
        </w:rPr>
        <w:t xml:space="preserve">                          </w:t>
      </w:r>
      <w:proofErr w:type="gramStart"/>
      <w:r w:rsidR="000F5FF2" w:rsidRPr="000F5FF2">
        <w:rPr>
          <w:i/>
          <w:iCs/>
          <w:color w:val="8A434E" w:themeColor="accent4" w:themeShade="BF"/>
          <w:sz w:val="22"/>
          <w:szCs w:val="22"/>
        </w:rPr>
        <w:t xml:space="preserve">   </w:t>
      </w:r>
      <w:r w:rsidR="009903CC">
        <w:rPr>
          <w:i/>
          <w:iCs/>
          <w:color w:val="8A434E" w:themeColor="accent4" w:themeShade="BF"/>
          <w:sz w:val="22"/>
          <w:szCs w:val="22"/>
        </w:rPr>
        <w:t>(</w:t>
      </w:r>
      <w:proofErr w:type="gramEnd"/>
      <w:r w:rsidR="009903CC">
        <w:rPr>
          <w:i/>
          <w:iCs/>
          <w:color w:val="8A434E" w:themeColor="accent4" w:themeShade="BF"/>
          <w:sz w:val="22"/>
          <w:szCs w:val="22"/>
        </w:rPr>
        <w:t>mother tongue)</w:t>
      </w:r>
      <w:r w:rsidR="000F5FF2" w:rsidRPr="000F5FF2">
        <w:rPr>
          <w:i/>
          <w:iCs/>
          <w:color w:val="8A434E" w:themeColor="accent4" w:themeShade="BF"/>
          <w:sz w:val="22"/>
          <w:szCs w:val="22"/>
        </w:rPr>
        <w:t xml:space="preserve">                                                                             C++</w:t>
      </w:r>
    </w:p>
    <w:p w14:paraId="6CDCB5FD" w14:textId="73024855" w:rsidR="00A43371" w:rsidRPr="000F5FF2" w:rsidRDefault="00F40DBC" w:rsidP="006D79A8">
      <w:pPr>
        <w:pStyle w:val="BodyText"/>
        <w:rPr>
          <w:i/>
          <w:iCs/>
          <w:color w:val="8A434E" w:themeColor="accent4" w:themeShade="BF"/>
          <w:sz w:val="22"/>
          <w:szCs w:val="22"/>
        </w:rPr>
      </w:pP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EDC4066" wp14:editId="25C49FB1">
                <wp:simplePos x="0" y="0"/>
                <wp:positionH relativeFrom="column">
                  <wp:posOffset>5962015</wp:posOffset>
                </wp:positionH>
                <wp:positionV relativeFrom="paragraph">
                  <wp:posOffset>44046</wp:posOffset>
                </wp:positionV>
                <wp:extent cx="145473" cy="144895"/>
                <wp:effectExtent l="0" t="0" r="26035" b="2667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F719F5" id="Oval 61" o:spid="_x0000_s1026" style="position:absolute;margin-left:469.45pt;margin-top:3.45pt;width:11.45pt;height:11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" filled="f" strokecolor="#bf678e [3206]">
                <v:stroke joinstyle="miter"/>
              </v:oval>
            </w:pict>
          </mc:Fallback>
        </mc:AlternateContent>
      </w:r>
      <w:r w:rsidR="00C25287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811A9B" wp14:editId="032F1BBA">
                <wp:simplePos x="0" y="0"/>
                <wp:positionH relativeFrom="column">
                  <wp:posOffset>5805055</wp:posOffset>
                </wp:positionH>
                <wp:positionV relativeFrom="paragraph">
                  <wp:posOffset>16221</wp:posOffset>
                </wp:positionV>
                <wp:extent cx="152400" cy="159327"/>
                <wp:effectExtent l="0" t="0" r="19050" b="1270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16A0D2" id="Oval 44" o:spid="_x0000_s1026" style="position:absolute;margin-left:457.1pt;margin-top:1.3pt;width:12pt;height:12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" fillcolor="#bf678e [3206]" strokecolor="white [3201]" strokeweight="1.5pt">
                <v:stroke joinstyle="miter"/>
              </v:oval>
            </w:pict>
          </mc:Fallback>
        </mc:AlternateContent>
      </w:r>
      <w:r w:rsidR="00C25287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68207A" wp14:editId="41475A8E">
                <wp:simplePos x="0" y="0"/>
                <wp:positionH relativeFrom="column">
                  <wp:posOffset>5650115</wp:posOffset>
                </wp:positionH>
                <wp:positionV relativeFrom="paragraph">
                  <wp:posOffset>15586</wp:posOffset>
                </wp:positionV>
                <wp:extent cx="152400" cy="159327"/>
                <wp:effectExtent l="0" t="0" r="19050" b="1270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7CA4D" id="Oval 45" o:spid="_x0000_s1026" style="position:absolute;margin-left:444.9pt;margin-top:1.25pt;width:12pt;height:12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" fillcolor="#bf678e [3206]" strokecolor="white [3201]" strokeweight="1.5pt">
                <v:stroke joinstyle="miter"/>
              </v:oval>
            </w:pict>
          </mc:Fallback>
        </mc:AlternateContent>
      </w:r>
      <w:r w:rsidR="00C25287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B75E30" wp14:editId="6969C4F7">
                <wp:simplePos x="0" y="0"/>
                <wp:positionH relativeFrom="column">
                  <wp:posOffset>5497715</wp:posOffset>
                </wp:positionH>
                <wp:positionV relativeFrom="paragraph">
                  <wp:posOffset>15586</wp:posOffset>
                </wp:positionV>
                <wp:extent cx="152400" cy="159327"/>
                <wp:effectExtent l="0" t="0" r="19050" b="127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2D175" id="Oval 46" o:spid="_x0000_s1026" style="position:absolute;margin-left:432.9pt;margin-top:1.25pt;width:12pt;height:12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" fillcolor="#bf678e [3206]" strokecolor="white [3201]" strokeweight="1.5pt">
                <v:stroke joinstyle="miter"/>
              </v:oval>
            </w:pict>
          </mc:Fallback>
        </mc:AlternateContent>
      </w:r>
      <w:r w:rsidR="00C25287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F48F17" wp14:editId="19B61E3C">
                <wp:simplePos x="0" y="0"/>
                <wp:positionH relativeFrom="column">
                  <wp:posOffset>5345315</wp:posOffset>
                </wp:positionH>
                <wp:positionV relativeFrom="paragraph">
                  <wp:posOffset>15586</wp:posOffset>
                </wp:positionV>
                <wp:extent cx="152400" cy="159327"/>
                <wp:effectExtent l="0" t="0" r="19050" b="1270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3B97A" id="Oval 47" o:spid="_x0000_s1026" style="position:absolute;margin-left:420.9pt;margin-top:1.25pt;width:12pt;height:12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" fillcolor="#bf678e [3206]" strokecolor="white [3201]" strokeweight="1.5pt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C6E241" wp14:editId="46CD92A3">
                <wp:simplePos x="0" y="0"/>
                <wp:positionH relativeFrom="column">
                  <wp:posOffset>1271848</wp:posOffset>
                </wp:positionH>
                <wp:positionV relativeFrom="paragraph">
                  <wp:posOffset>18183</wp:posOffset>
                </wp:positionV>
                <wp:extent cx="145473" cy="144895"/>
                <wp:effectExtent l="0" t="0" r="26035" b="2667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E4195" id="Oval 29" o:spid="_x0000_s1026" style="position:absolute;margin-left:100.15pt;margin-top:1.45pt;width:11.45pt;height:1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" filled="f" strokecolor="#bf678e [3206]">
                <v:stroke joinstyle="miter"/>
              </v:oval>
            </w:pict>
          </mc:Fallback>
        </mc:AlternateContent>
      </w:r>
      <w:r w:rsidR="000F5FF2" w:rsidRPr="000F5FF2">
        <w:rPr>
          <w:i/>
          <w:iCs/>
          <w:color w:val="8A434E" w:themeColor="accent4" w:themeShade="BF"/>
          <w:sz w:val="22"/>
          <w:szCs w:val="22"/>
        </w:rPr>
        <w:t xml:space="preserve">English                                </w:t>
      </w:r>
      <w:proofErr w:type="gramStart"/>
      <w:r w:rsidR="000F5FF2" w:rsidRPr="000F5FF2">
        <w:rPr>
          <w:i/>
          <w:iCs/>
          <w:color w:val="8A434E" w:themeColor="accent4" w:themeShade="BF"/>
          <w:sz w:val="22"/>
          <w:szCs w:val="22"/>
        </w:rPr>
        <w:t xml:space="preserve">  </w:t>
      </w:r>
      <w:r w:rsidR="008A24B9">
        <w:rPr>
          <w:i/>
          <w:iCs/>
          <w:color w:val="8A434E" w:themeColor="accent4" w:themeShade="BF"/>
          <w:sz w:val="22"/>
          <w:szCs w:val="22"/>
        </w:rPr>
        <w:t xml:space="preserve"> (</w:t>
      </w:r>
      <w:proofErr w:type="gramEnd"/>
      <w:r w:rsidR="008A24B9">
        <w:rPr>
          <w:i/>
          <w:iCs/>
          <w:color w:val="8A434E" w:themeColor="accent4" w:themeShade="BF"/>
          <w:sz w:val="22"/>
          <w:szCs w:val="22"/>
        </w:rPr>
        <w:t>C1)</w:t>
      </w:r>
      <w:r w:rsidR="000F5FF2" w:rsidRPr="000F5FF2">
        <w:rPr>
          <w:i/>
          <w:iCs/>
          <w:color w:val="8A434E" w:themeColor="accent4" w:themeShade="BF"/>
          <w:sz w:val="22"/>
          <w:szCs w:val="22"/>
        </w:rPr>
        <w:t xml:space="preserve">                                                                             </w:t>
      </w:r>
      <w:r w:rsidR="009903CC">
        <w:rPr>
          <w:i/>
          <w:iCs/>
          <w:color w:val="8A434E" w:themeColor="accent4" w:themeShade="BF"/>
          <w:sz w:val="22"/>
          <w:szCs w:val="22"/>
        </w:rPr>
        <w:t xml:space="preserve">             </w:t>
      </w:r>
      <w:r w:rsidR="008A24B9">
        <w:rPr>
          <w:i/>
          <w:iCs/>
          <w:color w:val="8A434E" w:themeColor="accent4" w:themeShade="BF"/>
          <w:sz w:val="22"/>
          <w:szCs w:val="22"/>
        </w:rPr>
        <w:t xml:space="preserve">        </w:t>
      </w:r>
      <w:r w:rsidR="000F5FF2" w:rsidRPr="000F5FF2">
        <w:rPr>
          <w:i/>
          <w:iCs/>
          <w:color w:val="8A434E" w:themeColor="accent4" w:themeShade="BF"/>
          <w:sz w:val="22"/>
          <w:szCs w:val="22"/>
        </w:rPr>
        <w:t>Python</w:t>
      </w:r>
    </w:p>
    <w:p w14:paraId="49531A8D" w14:textId="5EC0A0C8" w:rsidR="000F5FF2" w:rsidRDefault="00F40DBC" w:rsidP="006D79A8">
      <w:pPr>
        <w:pStyle w:val="BodyText"/>
        <w:rPr>
          <w:i/>
          <w:iCs/>
          <w:color w:val="8A434E" w:themeColor="accent4" w:themeShade="BF"/>
          <w:sz w:val="22"/>
          <w:szCs w:val="22"/>
        </w:rPr>
      </w:pP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56B1AB" wp14:editId="7AB2A9DA">
                <wp:simplePos x="0" y="0"/>
                <wp:positionH relativeFrom="column">
                  <wp:posOffset>5961553</wp:posOffset>
                </wp:positionH>
                <wp:positionV relativeFrom="paragraph">
                  <wp:posOffset>31750</wp:posOffset>
                </wp:positionV>
                <wp:extent cx="145473" cy="144895"/>
                <wp:effectExtent l="0" t="0" r="26035" b="2667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F3B076" id="Oval 62" o:spid="_x0000_s1026" style="position:absolute;margin-left:469.4pt;margin-top:2.5pt;width:11.45pt;height:11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" filled="f" strokecolor="#bf678e [3206]">
                <v:stroke joinstyle="miter"/>
              </v:oval>
            </w:pict>
          </mc:Fallback>
        </mc:AlternateContent>
      </w: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F98D6D" wp14:editId="332B0A08">
                <wp:simplePos x="0" y="0"/>
                <wp:positionH relativeFrom="column">
                  <wp:posOffset>5802284</wp:posOffset>
                </wp:positionH>
                <wp:positionV relativeFrom="paragraph">
                  <wp:posOffset>31750</wp:posOffset>
                </wp:positionV>
                <wp:extent cx="145473" cy="144895"/>
                <wp:effectExtent l="0" t="0" r="26035" b="2667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4B839" id="Oval 58" o:spid="_x0000_s1026" style="position:absolute;margin-left:456.85pt;margin-top:2.5pt;width:11.45pt;height:11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" filled="f" strokecolor="#bf678e [3206]">
                <v:stroke joinstyle="miter"/>
              </v:oval>
            </w:pict>
          </mc:Fallback>
        </mc:AlternateContent>
      </w: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F186D0B" wp14:editId="152C95DF">
                <wp:simplePos x="0" y="0"/>
                <wp:positionH relativeFrom="column">
                  <wp:posOffset>5642957</wp:posOffset>
                </wp:positionH>
                <wp:positionV relativeFrom="paragraph">
                  <wp:posOffset>24707</wp:posOffset>
                </wp:positionV>
                <wp:extent cx="145473" cy="144895"/>
                <wp:effectExtent l="0" t="0" r="26035" b="2667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82639" id="Oval 59" o:spid="_x0000_s1026" style="position:absolute;margin-left:444.35pt;margin-top:1.95pt;width:11.45pt;height:11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" filled="f" strokecolor="#bf678e [3206]">
                <v:stroke joinstyle="miter"/>
              </v:oval>
            </w:pict>
          </mc:Fallback>
        </mc:AlternateContent>
      </w: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788B7B" wp14:editId="6A7E51FE">
                <wp:simplePos x="0" y="0"/>
                <wp:positionH relativeFrom="column">
                  <wp:posOffset>5490788</wp:posOffset>
                </wp:positionH>
                <wp:positionV relativeFrom="paragraph">
                  <wp:posOffset>24534</wp:posOffset>
                </wp:positionV>
                <wp:extent cx="152400" cy="159327"/>
                <wp:effectExtent l="0" t="0" r="19050" b="127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DD1ED" id="Oval 55" o:spid="_x0000_s1026" style="position:absolute;margin-left:432.35pt;margin-top:1.95pt;width:12pt;height:12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" fillcolor="#bf678e [3206]" strokecolor="white [3201]" strokeweight="1.5pt">
                <v:stroke joinstyle="miter"/>
              </v:oval>
            </w:pict>
          </mc:Fallback>
        </mc:AlternateContent>
      </w: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4C4EB1" wp14:editId="0B1C7024">
                <wp:simplePos x="0" y="0"/>
                <wp:positionH relativeFrom="column">
                  <wp:posOffset>5341544</wp:posOffset>
                </wp:positionH>
                <wp:positionV relativeFrom="paragraph">
                  <wp:posOffset>24822</wp:posOffset>
                </wp:positionV>
                <wp:extent cx="152400" cy="159327"/>
                <wp:effectExtent l="0" t="0" r="19050" b="127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8A889" id="Oval 56" o:spid="_x0000_s1026" style="position:absolute;margin-left:420.6pt;margin-top:1.95pt;width:12pt;height:12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" fillcolor="#bf678e [3206]" strokecolor="white [3201]" strokeweight="1.5pt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A69DDC" wp14:editId="577F47D6">
                <wp:simplePos x="0" y="0"/>
                <wp:positionH relativeFrom="column">
                  <wp:posOffset>1262553</wp:posOffset>
                </wp:positionH>
                <wp:positionV relativeFrom="paragraph">
                  <wp:posOffset>15298</wp:posOffset>
                </wp:positionV>
                <wp:extent cx="145473" cy="144895"/>
                <wp:effectExtent l="0" t="0" r="26035" b="2667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6E997" id="Oval 33" o:spid="_x0000_s1026" style="position:absolute;margin-left:99.4pt;margin-top:1.2pt;width:11.45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" filled="f" strokecolor="#bf678e [3206]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6AC6D6" wp14:editId="48F3C7AA">
                <wp:simplePos x="0" y="0"/>
                <wp:positionH relativeFrom="column">
                  <wp:posOffset>1112577</wp:posOffset>
                </wp:positionH>
                <wp:positionV relativeFrom="paragraph">
                  <wp:posOffset>17434</wp:posOffset>
                </wp:positionV>
                <wp:extent cx="145473" cy="144895"/>
                <wp:effectExtent l="0" t="0" r="26035" b="2667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9D28DB" id="Oval 34" o:spid="_x0000_s1026" style="position:absolute;margin-left:87.6pt;margin-top:1.35pt;width:11.45pt;height:1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" filled="f" strokecolor="#bf678e [3206]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5621D0" wp14:editId="4B3FA650">
                <wp:simplePos x="0" y="0"/>
                <wp:positionH relativeFrom="column">
                  <wp:posOffset>962660</wp:posOffset>
                </wp:positionH>
                <wp:positionV relativeFrom="paragraph">
                  <wp:posOffset>16222</wp:posOffset>
                </wp:positionV>
                <wp:extent cx="145473" cy="144895"/>
                <wp:effectExtent l="0" t="0" r="26035" b="2667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33016C" id="Oval 35" o:spid="_x0000_s1026" style="position:absolute;margin-left:75.8pt;margin-top:1.3pt;width:11.45pt;height:11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" filled="f" strokecolor="#bf678e [3206]">
                <v:stroke joinstyle="miter"/>
              </v:oval>
            </w:pict>
          </mc:Fallback>
        </mc:AlternateContent>
      </w:r>
      <w:r w:rsidR="00871CF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F91252" wp14:editId="63DC37EE">
                <wp:simplePos x="0" y="0"/>
                <wp:positionH relativeFrom="column">
                  <wp:posOffset>807662</wp:posOffset>
                </wp:positionH>
                <wp:positionV relativeFrom="paragraph">
                  <wp:posOffset>20320</wp:posOffset>
                </wp:positionV>
                <wp:extent cx="152400" cy="158750"/>
                <wp:effectExtent l="0" t="0" r="19050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87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8E485" id="Oval 31" o:spid="_x0000_s1026" style="position:absolute;margin-left:63.6pt;margin-top:1.6pt;width:12pt;height:1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" fillcolor="#bf678e [3206]" strokecolor="white [3201]" strokeweight="1.5pt">
                <v:stroke joinstyle="miter"/>
              </v:oval>
            </w:pict>
          </mc:Fallback>
        </mc:AlternateContent>
      </w:r>
      <w:r w:rsidR="00E06D22"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7627DB" wp14:editId="125AA2BF">
                <wp:simplePos x="0" y="0"/>
                <wp:positionH relativeFrom="column">
                  <wp:posOffset>650875</wp:posOffset>
                </wp:positionH>
                <wp:positionV relativeFrom="paragraph">
                  <wp:posOffset>15299</wp:posOffset>
                </wp:positionV>
                <wp:extent cx="152400" cy="159327"/>
                <wp:effectExtent l="0" t="0" r="19050" b="127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83C47" id="Oval 30" o:spid="_x0000_s1026" style="position:absolute;margin-left:51.25pt;margin-top:1.2pt;width:12pt;height:12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" fillcolor="#bf678e [3206]" strokecolor="white [3201]" strokeweight="1.5pt">
                <v:stroke joinstyle="miter"/>
              </v:oval>
            </w:pict>
          </mc:Fallback>
        </mc:AlternateContent>
      </w:r>
      <w:r w:rsidR="000F5FF2" w:rsidRPr="000F5FF2">
        <w:rPr>
          <w:i/>
          <w:iCs/>
          <w:color w:val="8A434E" w:themeColor="accent4" w:themeShade="BF"/>
          <w:sz w:val="22"/>
          <w:szCs w:val="22"/>
        </w:rPr>
        <w:t>French</w:t>
      </w:r>
      <w:r w:rsidR="008A24B9">
        <w:rPr>
          <w:i/>
          <w:iCs/>
          <w:color w:val="8A434E" w:themeColor="accent4" w:themeShade="BF"/>
          <w:sz w:val="22"/>
          <w:szCs w:val="22"/>
        </w:rPr>
        <w:t xml:space="preserve">                                </w:t>
      </w:r>
      <w:proofErr w:type="gramStart"/>
      <w:r w:rsidR="008A24B9">
        <w:rPr>
          <w:i/>
          <w:iCs/>
          <w:color w:val="8A434E" w:themeColor="accent4" w:themeShade="BF"/>
          <w:sz w:val="22"/>
          <w:szCs w:val="22"/>
        </w:rPr>
        <w:t xml:space="preserve">   (</w:t>
      </w:r>
      <w:proofErr w:type="gramEnd"/>
      <w:r w:rsidR="008A24B9">
        <w:rPr>
          <w:i/>
          <w:iCs/>
          <w:color w:val="8A434E" w:themeColor="accent4" w:themeShade="BF"/>
          <w:sz w:val="22"/>
          <w:szCs w:val="22"/>
        </w:rPr>
        <w:t>B1)</w:t>
      </w:r>
      <w:r w:rsidR="00E06D22">
        <w:rPr>
          <w:i/>
          <w:iCs/>
          <w:color w:val="8A434E" w:themeColor="accent4" w:themeShade="BF"/>
          <w:sz w:val="22"/>
          <w:szCs w:val="22"/>
        </w:rPr>
        <w:t xml:space="preserve">                                                                                                  SQL</w:t>
      </w:r>
    </w:p>
    <w:p w14:paraId="0B0DFEB7" w14:textId="1B0E427D" w:rsidR="00E75227" w:rsidRDefault="00F40DBC" w:rsidP="006D79A8">
      <w:pPr>
        <w:pStyle w:val="BodyText"/>
        <w:rPr>
          <w:i/>
          <w:iCs/>
          <w:color w:val="8A434E" w:themeColor="accent4" w:themeShade="BF"/>
          <w:sz w:val="22"/>
          <w:szCs w:val="22"/>
        </w:rPr>
      </w:pP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532FBA" wp14:editId="5D06DA03">
                <wp:simplePos x="0" y="0"/>
                <wp:positionH relativeFrom="column">
                  <wp:posOffset>5962015</wp:posOffset>
                </wp:positionH>
                <wp:positionV relativeFrom="paragraph">
                  <wp:posOffset>27940</wp:posOffset>
                </wp:positionV>
                <wp:extent cx="145473" cy="144895"/>
                <wp:effectExtent l="0" t="0" r="26035" b="26670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579B3" id="Oval 129" o:spid="_x0000_s1026" style="position:absolute;margin-left:469.45pt;margin-top:2.2pt;width:11.45pt;height:11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" filled="f" strokecolor="#bf678e [3206]">
                <v:stroke joinstyle="miter"/>
              </v:oval>
            </w:pict>
          </mc:Fallback>
        </mc:AlternateContent>
      </w: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FDD53EE" wp14:editId="6AE6831F">
                <wp:simplePos x="0" y="0"/>
                <wp:positionH relativeFrom="column">
                  <wp:posOffset>5816600</wp:posOffset>
                </wp:positionH>
                <wp:positionV relativeFrom="paragraph">
                  <wp:posOffset>28055</wp:posOffset>
                </wp:positionV>
                <wp:extent cx="145473" cy="144895"/>
                <wp:effectExtent l="0" t="0" r="26035" b="26670"/>
                <wp:wrapNone/>
                <wp:docPr id="128" name="Ov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C0606" id="Oval 128" o:spid="_x0000_s1026" style="position:absolute;margin-left:458pt;margin-top:2.2pt;width:11.45pt;height:11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" filled="f" strokecolor="#bf678e [3206]">
                <v:stroke joinstyle="miter"/>
              </v:oval>
            </w:pict>
          </mc:Fallback>
        </mc:AlternateContent>
      </w: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BE7164E" wp14:editId="28413AE4">
                <wp:simplePos x="0" y="0"/>
                <wp:positionH relativeFrom="column">
                  <wp:posOffset>5650288</wp:posOffset>
                </wp:positionH>
                <wp:positionV relativeFrom="paragraph">
                  <wp:posOffset>27940</wp:posOffset>
                </wp:positionV>
                <wp:extent cx="145473" cy="144895"/>
                <wp:effectExtent l="0" t="0" r="26035" b="2667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D3C53" id="Oval 63" o:spid="_x0000_s1026" style="position:absolute;margin-left:444.9pt;margin-top:2.2pt;width:11.45pt;height:11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" filled="f" strokecolor="#bf678e [3206]">
                <v:stroke joinstyle="miter"/>
              </v:oval>
            </w:pict>
          </mc:Fallback>
        </mc:AlternateContent>
      </w: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785271" wp14:editId="697D15C4">
                <wp:simplePos x="0" y="0"/>
                <wp:positionH relativeFrom="column">
                  <wp:posOffset>5504469</wp:posOffset>
                </wp:positionH>
                <wp:positionV relativeFrom="paragraph">
                  <wp:posOffset>27824</wp:posOffset>
                </wp:positionV>
                <wp:extent cx="145473" cy="144895"/>
                <wp:effectExtent l="0" t="0" r="26035" b="2667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448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99B15" id="Oval 57" o:spid="_x0000_s1026" style="position:absolute;margin-left:433.4pt;margin-top:2.2pt;width:11.45pt;height:11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" filled="f" strokecolor="#bf678e [3206]">
                <v:stroke joinstyle="miter"/>
              </v:oval>
            </w:pict>
          </mc:Fallback>
        </mc:AlternateContent>
      </w:r>
      <w:r>
        <w:rPr>
          <w:i/>
          <w:iCs/>
          <w:noProof/>
          <w:color w:val="B2606E" w:themeColor="accent4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026E41" wp14:editId="7EB8F157">
                <wp:simplePos x="0" y="0"/>
                <wp:positionH relativeFrom="column">
                  <wp:posOffset>5344737</wp:posOffset>
                </wp:positionH>
                <wp:positionV relativeFrom="paragraph">
                  <wp:posOffset>27305</wp:posOffset>
                </wp:positionV>
                <wp:extent cx="152400" cy="159327"/>
                <wp:effectExtent l="0" t="0" r="19050" b="127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FB794F" id="Oval 54" o:spid="_x0000_s1026" style="position:absolute;margin-left:420.85pt;margin-top:2.15pt;width:12pt;height:12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" fillcolor="#bf678e [3206]" strokecolor="white [3201]" strokeweight="1.5pt">
                <v:stroke joinstyle="miter"/>
              </v:oval>
            </w:pict>
          </mc:Fallback>
        </mc:AlternateContent>
      </w:r>
      <w:r w:rsidR="00DD53AB">
        <w:rPr>
          <w:i/>
          <w:iCs/>
          <w:color w:val="8A434E" w:themeColor="accent4" w:themeShade="BF"/>
          <w:sz w:val="22"/>
          <w:szCs w:val="22"/>
        </w:rPr>
        <w:t xml:space="preserve">                                                                                                                                                       </w:t>
      </w:r>
      <w:r w:rsidR="00E06D22">
        <w:rPr>
          <w:i/>
          <w:iCs/>
          <w:color w:val="8A434E" w:themeColor="accent4" w:themeShade="BF"/>
          <w:sz w:val="22"/>
          <w:szCs w:val="22"/>
        </w:rPr>
        <w:t>Assembly</w:t>
      </w:r>
    </w:p>
    <w:p w14:paraId="79E391E1" w14:textId="15CCCE3C" w:rsidR="00662037" w:rsidRDefault="00662037" w:rsidP="00662037">
      <w:pPr>
        <w:pStyle w:val="BodyText"/>
        <w:rPr>
          <w:b/>
          <w:bCs/>
          <w:color w:val="8A434E" w:themeColor="accent4" w:themeShade="BF"/>
          <w:sz w:val="22"/>
          <w:szCs w:val="22"/>
          <w:u w:val="single"/>
        </w:rPr>
      </w:pPr>
      <w:r w:rsidRPr="00662037">
        <w:rPr>
          <w:b/>
          <w:bCs/>
          <w:color w:val="8A434E" w:themeColor="accent4" w:themeShade="BF"/>
          <w:sz w:val="22"/>
          <w:szCs w:val="22"/>
          <w:u w:val="single"/>
        </w:rPr>
        <w:t>Skills</w:t>
      </w:r>
    </w:p>
    <w:p w14:paraId="55A426BE" w14:textId="229F2EDF" w:rsidR="00B343AF" w:rsidRPr="00DD53AB" w:rsidRDefault="00B343AF" w:rsidP="00B343AF">
      <w:pPr>
        <w:pStyle w:val="BodyText"/>
        <w:numPr>
          <w:ilvl w:val="0"/>
          <w:numId w:val="5"/>
        </w:numPr>
        <w:rPr>
          <w:color w:val="8A434E" w:themeColor="accent4" w:themeShade="BF"/>
          <w:sz w:val="22"/>
          <w:szCs w:val="22"/>
        </w:rPr>
      </w:pPr>
      <w:r w:rsidRPr="00DD53AB">
        <w:rPr>
          <w:color w:val="8A434E" w:themeColor="accent4" w:themeShade="BF"/>
          <w:sz w:val="22"/>
          <w:szCs w:val="22"/>
        </w:rPr>
        <w:t xml:space="preserve">good at writing and expressing herself (has her own blog and </w:t>
      </w:r>
      <w:r w:rsidR="00594111" w:rsidRPr="00DD53AB">
        <w:rPr>
          <w:color w:val="8A434E" w:themeColor="accent4" w:themeShade="BF"/>
          <w:sz w:val="22"/>
          <w:szCs w:val="22"/>
        </w:rPr>
        <w:t xml:space="preserve">participated in numerous </w:t>
      </w:r>
      <w:r w:rsidRPr="00DD53AB">
        <w:rPr>
          <w:color w:val="8A434E" w:themeColor="accent4" w:themeShade="BF"/>
          <w:sz w:val="22"/>
          <w:szCs w:val="22"/>
        </w:rPr>
        <w:t>literature contests)</w:t>
      </w:r>
    </w:p>
    <w:p w14:paraId="02857D45" w14:textId="7092A705" w:rsidR="00B343AF" w:rsidRPr="00DD53AB" w:rsidRDefault="00B343AF" w:rsidP="00DD53AB">
      <w:pPr>
        <w:pStyle w:val="BodyText"/>
        <w:numPr>
          <w:ilvl w:val="0"/>
          <w:numId w:val="5"/>
        </w:numPr>
        <w:rPr>
          <w:color w:val="8A434E" w:themeColor="accent4" w:themeShade="BF"/>
          <w:sz w:val="22"/>
          <w:szCs w:val="22"/>
        </w:rPr>
      </w:pPr>
      <w:r w:rsidRPr="00DD53AB">
        <w:rPr>
          <w:color w:val="8A434E" w:themeColor="accent4" w:themeShade="BF"/>
          <w:sz w:val="22"/>
          <w:szCs w:val="22"/>
        </w:rPr>
        <w:t xml:space="preserve">convincing </w:t>
      </w:r>
      <w:r w:rsidR="00594111" w:rsidRPr="00DD53AB">
        <w:rPr>
          <w:color w:val="8A434E" w:themeColor="accent4" w:themeShade="BF"/>
          <w:sz w:val="22"/>
          <w:szCs w:val="22"/>
        </w:rPr>
        <w:t>attitude</w:t>
      </w:r>
      <w:r w:rsidR="00DD53AB">
        <w:rPr>
          <w:color w:val="8A434E" w:themeColor="accent4" w:themeShade="BF"/>
          <w:sz w:val="22"/>
          <w:szCs w:val="22"/>
        </w:rPr>
        <w:t>, patient personality</w:t>
      </w:r>
      <w:r w:rsidRPr="00DD53AB">
        <w:rPr>
          <w:color w:val="8A434E" w:themeColor="accent4" w:themeShade="BF"/>
          <w:sz w:val="22"/>
          <w:szCs w:val="22"/>
        </w:rPr>
        <w:t xml:space="preserve"> (was part of the </w:t>
      </w:r>
      <w:r w:rsidR="00DD53AB">
        <w:rPr>
          <w:color w:val="8A434E" w:themeColor="accent4" w:themeShade="BF"/>
          <w:sz w:val="22"/>
          <w:szCs w:val="22"/>
        </w:rPr>
        <w:t>city</w:t>
      </w:r>
      <w:r w:rsidRPr="00DD53AB">
        <w:rPr>
          <w:color w:val="8A434E" w:themeColor="accent4" w:themeShade="BF"/>
          <w:sz w:val="22"/>
          <w:szCs w:val="22"/>
        </w:rPr>
        <w:t xml:space="preserve"> debate club for three years)</w:t>
      </w:r>
    </w:p>
    <w:sectPr w:rsidR="00B343AF" w:rsidRPr="00DD53AB" w:rsidSect="00DD53AB">
      <w:headerReference w:type="default" r:id="rId22"/>
      <w:type w:val="continuous"/>
      <w:pgSz w:w="12240" w:h="15840" w:code="1"/>
      <w:pgMar w:top="2304" w:right="1138" w:bottom="1138" w:left="1138" w:header="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512E1" w14:textId="77777777" w:rsidR="002F3AB5" w:rsidRDefault="002F3AB5" w:rsidP="00590471">
      <w:r>
        <w:separator/>
      </w:r>
    </w:p>
  </w:endnote>
  <w:endnote w:type="continuationSeparator" w:id="0">
    <w:p w14:paraId="4941E007" w14:textId="77777777" w:rsidR="002F3AB5" w:rsidRDefault="002F3AB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AEC13" w14:textId="77777777" w:rsidR="002F3AB5" w:rsidRDefault="002F3AB5" w:rsidP="00590471">
      <w:r>
        <w:separator/>
      </w:r>
    </w:p>
  </w:footnote>
  <w:footnote w:type="continuationSeparator" w:id="0">
    <w:p w14:paraId="21E5C240" w14:textId="77777777" w:rsidR="002F3AB5" w:rsidRDefault="002F3AB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ED5BC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F7903B0" wp14:editId="008F2AA4">
              <wp:simplePos x="0" y="0"/>
              <wp:positionH relativeFrom="column">
                <wp:posOffset>-1609090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111500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C4657E" id="Group 26" o:spid="_x0000_s1026" alt="&quot;&quot;" style="position:absolute;margin-left:-126.7pt;margin-top:-36pt;width:682.4pt;height:830.55pt;z-index:251657216;mso-width-percent:1115;mso-width-percent:1115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Zr4DhhDelIbL6ttbr4FEMJ4XQt/WdQq3JzGltUeh2t2sTFdkQB&#10;KQ3umhSA+Fmy/sMIaw2HE2ViyeLpiiZ+j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P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9fxCkCV7f2HBT7zfgPHlcFNzLZnnIFBdNzT+9nh3/H1AsT+dbixwGBjZTrZ6LBG5fVHClV&#10;tltKTvRLKq6a3U33ab6Uh2Ak0+yP0c9CpPM2zVCM8w6r/0q+Q7qAWtvEfol4OqXipZSjLh9L8W6U&#10;qhCg/a9MbHKEDsv8IWHy1i/yQPKjyy54nP9+nOP3OKV6pFbmudVJgNSUMpOTwHrrK4N2XcGoyqOp&#10;9fWVfaI1ynEw3AYAmVIVSbinNbzIWJF+Q3T0STPlJPxC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267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AD53139"/>
    <w:multiLevelType w:val="hybridMultilevel"/>
    <w:tmpl w:val="46660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A13C2"/>
    <w:multiLevelType w:val="hybridMultilevel"/>
    <w:tmpl w:val="F142109A"/>
    <w:lvl w:ilvl="0" w:tplc="4B8CA8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04E7A"/>
    <w:multiLevelType w:val="hybridMultilevel"/>
    <w:tmpl w:val="A5A09EB2"/>
    <w:lvl w:ilvl="0" w:tplc="29CCE83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i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B3838"/>
    <w:multiLevelType w:val="hybridMultilevel"/>
    <w:tmpl w:val="F4E0F2A6"/>
    <w:lvl w:ilvl="0" w:tplc="5116463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BA055B"/>
    <w:multiLevelType w:val="hybridMultilevel"/>
    <w:tmpl w:val="22103D20"/>
    <w:lvl w:ilvl="0" w:tplc="5116463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124861"/>
    <w:multiLevelType w:val="hybridMultilevel"/>
    <w:tmpl w:val="03D44FB8"/>
    <w:lvl w:ilvl="0" w:tplc="29CCE83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i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9D7"/>
    <w:rsid w:val="000103E7"/>
    <w:rsid w:val="00060042"/>
    <w:rsid w:val="00060E83"/>
    <w:rsid w:val="0008685D"/>
    <w:rsid w:val="000E1F89"/>
    <w:rsid w:val="000F5FF2"/>
    <w:rsid w:val="00112FD7"/>
    <w:rsid w:val="00131F90"/>
    <w:rsid w:val="00134DD3"/>
    <w:rsid w:val="00150ABD"/>
    <w:rsid w:val="00222466"/>
    <w:rsid w:val="00267C17"/>
    <w:rsid w:val="00276026"/>
    <w:rsid w:val="00294C5E"/>
    <w:rsid w:val="002B4549"/>
    <w:rsid w:val="002F3AB5"/>
    <w:rsid w:val="00310F17"/>
    <w:rsid w:val="00312721"/>
    <w:rsid w:val="003326CB"/>
    <w:rsid w:val="00376291"/>
    <w:rsid w:val="00380FD1"/>
    <w:rsid w:val="00383D02"/>
    <w:rsid w:val="003C6450"/>
    <w:rsid w:val="00414854"/>
    <w:rsid w:val="00425F04"/>
    <w:rsid w:val="004803ED"/>
    <w:rsid w:val="004A34E0"/>
    <w:rsid w:val="004E158A"/>
    <w:rsid w:val="00565C77"/>
    <w:rsid w:val="0056708E"/>
    <w:rsid w:val="005801E5"/>
    <w:rsid w:val="00590471"/>
    <w:rsid w:val="00590891"/>
    <w:rsid w:val="00594111"/>
    <w:rsid w:val="005D01FA"/>
    <w:rsid w:val="00662037"/>
    <w:rsid w:val="006D79A8"/>
    <w:rsid w:val="00722088"/>
    <w:rsid w:val="007575B6"/>
    <w:rsid w:val="007F5B63"/>
    <w:rsid w:val="00803A0A"/>
    <w:rsid w:val="00846CB9"/>
    <w:rsid w:val="00871CF2"/>
    <w:rsid w:val="008A1E6E"/>
    <w:rsid w:val="008A24B9"/>
    <w:rsid w:val="008C2CFC"/>
    <w:rsid w:val="008E7E21"/>
    <w:rsid w:val="00905C7E"/>
    <w:rsid w:val="00912DC8"/>
    <w:rsid w:val="009329D7"/>
    <w:rsid w:val="009475DC"/>
    <w:rsid w:val="00967B93"/>
    <w:rsid w:val="009903CC"/>
    <w:rsid w:val="009B6A60"/>
    <w:rsid w:val="00A31464"/>
    <w:rsid w:val="00A31B16"/>
    <w:rsid w:val="00A43371"/>
    <w:rsid w:val="00AA78C1"/>
    <w:rsid w:val="00AC6C7E"/>
    <w:rsid w:val="00B343AF"/>
    <w:rsid w:val="00B6466C"/>
    <w:rsid w:val="00C0773F"/>
    <w:rsid w:val="00C14078"/>
    <w:rsid w:val="00C25287"/>
    <w:rsid w:val="00C95E37"/>
    <w:rsid w:val="00CA0C0E"/>
    <w:rsid w:val="00CC768F"/>
    <w:rsid w:val="00CE1E3D"/>
    <w:rsid w:val="00D053FA"/>
    <w:rsid w:val="00DC2A8D"/>
    <w:rsid w:val="00DD53AB"/>
    <w:rsid w:val="00E06D22"/>
    <w:rsid w:val="00E26AED"/>
    <w:rsid w:val="00E73AB8"/>
    <w:rsid w:val="00E75227"/>
    <w:rsid w:val="00E90A60"/>
    <w:rsid w:val="00E92980"/>
    <w:rsid w:val="00ED47F7"/>
    <w:rsid w:val="00EE7E09"/>
    <w:rsid w:val="00F0223C"/>
    <w:rsid w:val="00F3235D"/>
    <w:rsid w:val="00F40DBC"/>
    <w:rsid w:val="00F445ED"/>
    <w:rsid w:val="00F83D8C"/>
    <w:rsid w:val="00F878BD"/>
    <w:rsid w:val="00FB6929"/>
    <w:rsid w:val="00FC03FE"/>
    <w:rsid w:val="00FC585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87A7E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9B6A60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9B6A60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905C7E"/>
    <w:rPr>
      <w:rFonts w:cs="Calibri"/>
      <w:b/>
    </w:rPr>
  </w:style>
  <w:style w:type="character" w:styleId="Hyperlink">
    <w:name w:val="Hyperlink"/>
    <w:basedOn w:val="DefaultParagraphFont"/>
    <w:uiPriority w:val="99"/>
    <w:semiHidden/>
    <w:unhideWhenUsed/>
    <w:rsid w:val="00E9298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CF2"/>
    <w:rPr>
      <w:color w:val="731F1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ancaalexianistor-emotii.blogspot.com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linkedin.com/in/anca-alexia-nistor-631703225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ca%20Alexia\AppData\Roaming\Microsoft\Templates\Rose%20sui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DEC0F274DB4566AC555A3BFB313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7310D-96CF-491E-86D3-FD49808914F0}"/>
      </w:docPartPr>
      <w:docPartBody>
        <w:p w:rsidR="00000000" w:rsidRDefault="00DA02FB" w:rsidP="00DA02FB">
          <w:pPr>
            <w:pStyle w:val="C8DEC0F274DB4566AC555A3BFB313FF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2FB"/>
    <w:rsid w:val="00146C92"/>
    <w:rsid w:val="00DA0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ACE148B1F64B2C92C46E7D347849A7">
    <w:name w:val="DCACE148B1F64B2C92C46E7D347849A7"/>
  </w:style>
  <w:style w:type="paragraph" w:customStyle="1" w:styleId="CEB7906C9DF4445C863F2183678ACC59">
    <w:name w:val="CEB7906C9DF4445C863F2183678ACC59"/>
  </w:style>
  <w:style w:type="paragraph" w:customStyle="1" w:styleId="2E417D0066224AC49DBB56B6051BEDED">
    <w:name w:val="2E417D0066224AC49DBB56B6051BEDED"/>
  </w:style>
  <w:style w:type="paragraph" w:customStyle="1" w:styleId="5117FB0F00164A4A9D80BEC6D6510730">
    <w:name w:val="5117FB0F00164A4A9D80BEC6D6510730"/>
  </w:style>
  <w:style w:type="paragraph" w:customStyle="1" w:styleId="8FD1B1067B9C4EF8B02C286D5838C3BD">
    <w:name w:val="8FD1B1067B9C4EF8B02C286D5838C3BD"/>
  </w:style>
  <w:style w:type="paragraph" w:customStyle="1" w:styleId="376D6D0665D84D0C9D46FFA8238D1E31">
    <w:name w:val="376D6D0665D84D0C9D46FFA8238D1E31"/>
  </w:style>
  <w:style w:type="paragraph" w:customStyle="1" w:styleId="71A607C362704C37ACB0D89BBC3B56B0">
    <w:name w:val="71A607C362704C37ACB0D89BBC3B56B0"/>
  </w:style>
  <w:style w:type="paragraph" w:customStyle="1" w:styleId="4B2D16987D5A47ADA2F274CA19215F68">
    <w:name w:val="4B2D16987D5A47ADA2F274CA19215F68"/>
  </w:style>
  <w:style w:type="paragraph" w:customStyle="1" w:styleId="0657420FE0D84E8EBADBC905FB068A8E">
    <w:name w:val="0657420FE0D84E8EBADBC905FB068A8E"/>
  </w:style>
  <w:style w:type="paragraph" w:customStyle="1" w:styleId="C788F56F7C4641418FC133A4ADE8C746">
    <w:name w:val="C788F56F7C4641418FC133A4ADE8C746"/>
  </w:style>
  <w:style w:type="paragraph" w:customStyle="1" w:styleId="C79CD2A4F1574C778895C3A6C2E3BC19">
    <w:name w:val="C79CD2A4F1574C778895C3A6C2E3BC19"/>
  </w:style>
  <w:style w:type="paragraph" w:customStyle="1" w:styleId="5D75C3E0413C48D9B9899D7A097193F9">
    <w:name w:val="5D75C3E0413C48D9B9899D7A097193F9"/>
  </w:style>
  <w:style w:type="paragraph" w:customStyle="1" w:styleId="D50F0BB6E1AC4A9F94300439C138B930">
    <w:name w:val="D50F0BB6E1AC4A9F94300439C138B930"/>
  </w:style>
  <w:style w:type="paragraph" w:customStyle="1" w:styleId="F006C73D67DF421AA82CA2AB88D9D161">
    <w:name w:val="F006C73D67DF421AA82CA2AB88D9D161"/>
  </w:style>
  <w:style w:type="paragraph" w:customStyle="1" w:styleId="01EF7CD279AC411DABC102BF4C1CFB49">
    <w:name w:val="01EF7CD279AC411DABC102BF4C1CFB49"/>
  </w:style>
  <w:style w:type="paragraph" w:customStyle="1" w:styleId="C2D56ACD9B1B45F998953A5DB30F59AA">
    <w:name w:val="C2D56ACD9B1B45F998953A5DB30F59AA"/>
  </w:style>
  <w:style w:type="paragraph" w:customStyle="1" w:styleId="A09D4A371DE74AC7A2D53A48BF40A8D8">
    <w:name w:val="A09D4A371DE74AC7A2D53A48BF40A8D8"/>
  </w:style>
  <w:style w:type="paragraph" w:customStyle="1" w:styleId="E0C7103E4F9547158DC34C4C4A6028E8">
    <w:name w:val="E0C7103E4F9547158DC34C4C4A6028E8"/>
  </w:style>
  <w:style w:type="paragraph" w:customStyle="1" w:styleId="CCDCEE3374844B5D843943960951F0EA">
    <w:name w:val="CCDCEE3374844B5D843943960951F0EA"/>
  </w:style>
  <w:style w:type="paragraph" w:customStyle="1" w:styleId="06FAD414C3C142E4840CF798FF22051C">
    <w:name w:val="06FAD414C3C142E4840CF798FF22051C"/>
  </w:style>
  <w:style w:type="paragraph" w:customStyle="1" w:styleId="D9BF527866984FCE8DE2DBC10E41AF42">
    <w:name w:val="D9BF527866984FCE8DE2DBC10E41AF42"/>
  </w:style>
  <w:style w:type="paragraph" w:customStyle="1" w:styleId="49A770F7A66844B5843F2110C77E3E9E">
    <w:name w:val="49A770F7A66844B5843F2110C77E3E9E"/>
  </w:style>
  <w:style w:type="paragraph" w:customStyle="1" w:styleId="B4C38DB1E818493E824C1307C81E466C">
    <w:name w:val="B4C38DB1E818493E824C1307C81E466C"/>
  </w:style>
  <w:style w:type="paragraph" w:customStyle="1" w:styleId="2AA75BF2832D4D7683D5581702D50F33">
    <w:name w:val="2AA75BF2832D4D7683D5581702D50F33"/>
  </w:style>
  <w:style w:type="paragraph" w:customStyle="1" w:styleId="7D5F3D1FC6DC4630ACA4D05BE35FABA0">
    <w:name w:val="7D5F3D1FC6DC4630ACA4D05BE35FABA0"/>
  </w:style>
  <w:style w:type="paragraph" w:customStyle="1" w:styleId="1183668FB2EB469CBC85A56616A16BD7">
    <w:name w:val="1183668FB2EB469CBC85A56616A16BD7"/>
  </w:style>
  <w:style w:type="paragraph" w:customStyle="1" w:styleId="B42F5B5AD51C4E9F84F9F4BFF5F9C7D2">
    <w:name w:val="B42F5B5AD51C4E9F84F9F4BFF5F9C7D2"/>
  </w:style>
  <w:style w:type="paragraph" w:customStyle="1" w:styleId="AF7EE95F4D0F45409810B7DAAB303FF1">
    <w:name w:val="AF7EE95F4D0F45409810B7DAAB303FF1"/>
  </w:style>
  <w:style w:type="paragraph" w:customStyle="1" w:styleId="1A025BE081CC4398B512C8762A55E15D">
    <w:name w:val="1A025BE081CC4398B512C8762A55E15D"/>
  </w:style>
  <w:style w:type="paragraph" w:customStyle="1" w:styleId="5ACC24EC3A204C35929A749BC0607283">
    <w:name w:val="5ACC24EC3A204C35929A749BC0607283"/>
  </w:style>
  <w:style w:type="paragraph" w:customStyle="1" w:styleId="93675BA74A9E4E4ABA9D398098CAA2CA">
    <w:name w:val="93675BA74A9E4E4ABA9D398098CAA2CA"/>
  </w:style>
  <w:style w:type="paragraph" w:customStyle="1" w:styleId="2FC0BB53F2D94204A1463334CA040A69">
    <w:name w:val="2FC0BB53F2D94204A1463334CA040A69"/>
  </w:style>
  <w:style w:type="paragraph" w:customStyle="1" w:styleId="41B4BED88A4A40EB95C4B13F8C191DBF">
    <w:name w:val="41B4BED88A4A40EB95C4B13F8C191DBF"/>
  </w:style>
  <w:style w:type="paragraph" w:customStyle="1" w:styleId="7C0DB7CBA6A34C42AA923D839D674809">
    <w:name w:val="7C0DB7CBA6A34C42AA923D839D674809"/>
  </w:style>
  <w:style w:type="paragraph" w:customStyle="1" w:styleId="743B100B2F4041E79746D638C3573857">
    <w:name w:val="743B100B2F4041E79746D638C3573857"/>
    <w:rsid w:val="00DA02FB"/>
  </w:style>
  <w:style w:type="paragraph" w:customStyle="1" w:styleId="C8DEC0F274DB4566AC555A3BFB313FFB">
    <w:name w:val="C8DEC0F274DB4566AC555A3BFB313FFB"/>
    <w:rsid w:val="00DA02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resume</Template>
  <TotalTime>0</TotalTime>
  <Pages>1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2021-12-29T12:41:00Z</dcterms:created>
  <dcterms:modified xsi:type="dcterms:W3CDTF">2021-12-29T17:03:00Z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